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31.gif" ContentType="image/gi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nvelopeReturn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886575" cy="1733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440" cy="17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542.2pt;height:13.6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524250" cy="418147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400" cy="418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277.45pt;height:329.2pt;mso-wrap-style:none;v-text-anchor:middle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171450</wp:posOffset>
                </wp:positionV>
                <wp:extent cx="5562600" cy="2286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7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13.5pt;width:437.95pt;height:17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49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88.95pt;height:38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5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49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88.95pt;height:38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6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49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88.95pt;height:38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7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49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88.95pt;height:38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  <w:t>Mickens Piercy</w:t>
        <w:br/>
        <w:tab/>
        <w:t>Meridian Integrations</w:t>
        <w:br/>
        <w:tab/>
        <w:t>11154 Forest Hills Dr</w:t>
        <w:br/>
        <w:tab/>
        <w:t>Parker CO, 80138</w:t>
        <w:br/>
      </w:r>
      <w:r>
        <mc:AlternateContent>
          <mc:Choice Requires="wps">
            <w:drawing>
              <wp:anchor distT="0" distB="0" distL="0" distR="0" simplePos="0" relativeHeight="6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886575" cy="173355"/>
                <wp:effectExtent l="0" t="0" r="0" b="0"/>
                <wp:wrapNone/>
                <wp:docPr id="8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6575" cy="1733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42.25pt;height:13.6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524250" cy="3009900"/>
                <wp:effectExtent l="0" t="0" r="0" b="0"/>
                <wp:wrapNone/>
                <wp:docPr id="9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0099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7.5pt;height:237pt;mso-wrap-distance-left:0pt;mso-wrap-distance-right:0pt;mso-wrap-distance-top:0pt;mso-wrap-distance-bottom:0pt;margin-top:0pt;mso-position-vertical-relative:text;margin-left:0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171450" distB="0" distL="0" distR="0" simplePos="0" relativeHeight="7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171450</wp:posOffset>
                </wp:positionV>
                <wp:extent cx="5562600" cy="228600"/>
                <wp:effectExtent l="0" t="0" r="0" b="0"/>
                <wp:wrapNone/>
                <wp:docPr id="10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pt;height:18pt;mso-wrap-distance-left:0pt;mso-wrap-distance-right:0pt;mso-wrap-distance-top:13.5pt;mso-wrap-distance-bottom:0pt;margin-top:13.5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11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9pt;height:3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12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9pt;height:3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13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9pt;height:3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10300" cy="495300"/>
                <wp:effectExtent l="0" t="0" r="0" b="0"/>
                <wp:wrapNone/>
                <wp:docPr id="14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9pt;height:3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  <w:fldChar w:fldCharType="begin" w:fldLock="true"/>
      </w:r>
      <w:r>
        <w:rPr/>
        <w:instrText xml:space="preserve"> DATE \@"MMMM\ d', 'yyyy" </w:instrText>
      </w:r>
      <w:r>
        <w:rPr/>
        <w:fldChar w:fldCharType="separate"/>
      </w:r>
      <w:r>
        <w:rPr/>
        <w:t>September 26, 2026</w:t>
      </w:r>
      <w:r>
        <w:rPr/>
        <w:fldChar w:fldCharType="end"/>
      </w:r>
    </w:p>
    <w:p>
      <w:pPr>
        <w:pStyle w:val="BodyText"/>
        <w:bidi w:val="0"/>
        <w:rPr/>
      </w:pPr>
      <w:r>
        <w:rPr/>
        <w:t>Good morning Lee Ann</w:t>
      </w:r>
    </w:p>
    <w:p>
      <w:pPr>
        <w:pStyle w:val="BodyText"/>
        <w:bidi w:val="0"/>
        <w:rPr/>
      </w:pPr>
      <w:r>
        <w:rPr/>
        <w:t>This questionnaire will help me understand your business and vision for the website. Please answer as openly as possible—there are no right or wrong responses. </w:t>
      </w:r>
    </w:p>
    <w:p>
      <w:pPr>
        <w:pStyle w:val="BodyText"/>
        <w:bidi w:val="0"/>
        <w:rPr/>
      </w:pPr>
      <w:r>
        <w:rPr/>
        <w:t xml:space="preserve">Core Business Details </w:t>
      </w:r>
    </w:p>
    <w:p>
      <w:pPr>
        <w:pStyle w:val="BodyText"/>
        <w:numPr>
          <w:ilvl w:val="0"/>
          <w:numId w:val="1"/>
        </w:numPr>
        <w:bidi w:val="0"/>
        <w:rPr/>
      </w:pPr>
      <w:r>
        <w:rPr/>
        <w:t>What is the official name of your business? </w:t>
      </w:r>
    </w:p>
    <w:p>
      <w:pPr>
        <w:pStyle w:val="BodyText"/>
        <w:numPr>
          <w:ilvl w:val="0"/>
          <w:numId w:val="1"/>
        </w:numPr>
        <w:bidi w:val="0"/>
        <w:rPr/>
      </w:pPr>
      <w:r>
        <w:rPr/>
        <w:t>In a few words, describe what your business offers  - 30 minute sessions</w:t>
        <w:br/>
        <w:br/>
        <w:t>a solution to a problem that continues to grow</w:t>
      </w:r>
    </w:p>
    <w:p>
      <w:pPr>
        <w:pStyle w:val="BodyText"/>
        <w:bidi w:val="0"/>
        <w:rPr/>
      </w:pPr>
      <w:r>
        <w:rPr/>
        <w:t xml:space="preserve">Stress recovery via accupuncture that provides  better conversation, relieving brain fog, reduces absenteeism, helps with anxiety, cravings, substance abuse.  There is data that shows this </w:t>
      </w:r>
    </w:p>
    <w:p>
      <w:pPr>
        <w:pStyle w:val="BodyText"/>
        <w:bidi w:val="0"/>
        <w:rPr/>
      </w:pPr>
      <w:r>
        <w:rPr/>
        <w:t>`</w:t>
        <w:tab/>
        <w:t>a cntrl alt delete for the body</w:t>
      </w:r>
    </w:p>
    <w:p>
      <w:pPr>
        <w:pStyle w:val="BodyText"/>
        <w:numPr>
          <w:ilvl w:val="0"/>
          <w:numId w:val="1"/>
        </w:numPr>
        <w:bidi w:val="0"/>
        <w:rPr/>
      </w:pPr>
      <w:r>
        <w:rPr/>
        <w:t>What inspired you to start this business? </w:t>
      </w:r>
    </w:p>
    <w:p>
      <w:pPr>
        <w:pStyle w:val="BodyText"/>
        <w:numPr>
          <w:ilvl w:val="0"/>
          <w:numId w:val="1"/>
        </w:numPr>
        <w:bidi w:val="0"/>
        <w:rPr/>
      </w:pPr>
      <w:r>
        <w:rPr/>
        <w:t>What makes your approach or services unique?  No one is doing this  / mobiler</w:t>
      </w:r>
    </w:p>
    <w:p>
      <w:pPr>
        <w:pStyle w:val="BodyText"/>
        <w:numPr>
          <w:ilvl w:val="0"/>
          <w:numId w:val="1"/>
        </w:numPr>
        <w:bidi w:val="0"/>
        <w:rPr/>
      </w:pPr>
      <w:r>
        <w:rPr/>
        <w:t xml:space="preserve">Are there specific values or philosophies that guide your practice?  </w:t>
      </w:r>
    </w:p>
    <w:p>
      <w:pPr>
        <w:pStyle w:val="Normal"/>
        <w:bidi w:val="0"/>
        <w:rPr/>
      </w:pPr>
      <w:r>
        <w:rPr/>
        <w:t>Target Corporate Audience</w:t>
      </w:r>
    </w:p>
    <w:p>
      <w:pPr>
        <w:pStyle w:val="Normal"/>
        <w:bidi w:val="0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 xml:space="preserve">Which types of companies or professionals do you work with?  Wellness managers, Department Heads or managers, women owned businesses,   no pink    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Do you have a preferred business size?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Are there specific industries you want to target?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What challenges or problems do you help companies or employees solve?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What are the main benefits or results your services deliver for organizations?</w:t>
      </w:r>
    </w:p>
    <w:p>
      <w:pPr>
        <w:pStyle w:val="BodyText"/>
        <w:bidi w:val="0"/>
        <w:rPr/>
      </w:pPr>
      <w:r>
        <w:rPr/>
        <w:t>Design &amp; Visual Aesthetic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What words come to mind for the ideal look and feel of your website? (e.g., calming, professional, modern,natural) 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Do you have preferred colors and are there any colors you wish to avoid?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Are there logos, symbols, or imagery you want to use (or want to avoid)?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Are there websites you admire? What do you like about them?  ( Does not have to be in your field of work)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Is there a specific mood or atmosphere you want clients to feel when visiting your site?  Wellness alternative to substances</w:t>
      </w:r>
    </w:p>
    <w:p>
      <w:pPr>
        <w:pStyle w:val="BodyText"/>
        <w:bidi w:val="0"/>
        <w:rPr/>
      </w:pPr>
      <w:r>
        <w:rPr/>
        <w:t>Technical / Assets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Do you already have a logo, professional photos, or brand materials? (If yes, what?) 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Do you have any “content” that you would like to provide for the site? ( written or photos and images)</w:t>
        <w:br/>
        <w:t>Is there a specific deadline for your launch? 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Anything else you'd like to share, or special features you’d like your website to have (e.g., booking forms, testimonials, blog)?</w:t>
      </w:r>
    </w:p>
    <w:p>
      <w:pPr>
        <w:pStyle w:val="BodyText"/>
        <w:bidi w:val="0"/>
        <w:rPr/>
      </w:pPr>
      <w:r>
        <w:rPr/>
        <w:t>@meadowdevor</w:t>
      </w:r>
    </w:p>
    <w:p>
      <w:pPr>
        <w:pStyle w:val="BodyText"/>
        <w:bidi w:val="0"/>
        <w:rPr/>
      </w:pPr>
      <w:r>
        <w:rPr/>
        <w:t>@Skip to main content</w:t>
      </w:r>
      <w:hyperlink r:id="rId2">
        <w:r>
          <w:rPr>
            <w:rStyle w:val="Hyperlink"/>
          </w:rPr>
          <w:t>Accessibility help</w:t>
        </w:r>
      </w:hyperlink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134" w:right="1134" w:gutter="0" w:header="0" w:top="1134" w:footer="1134" w:bottom="1690"/>
          <w:pgNumType w:fmt="decimal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  <w:bookmarkStart w:id="0" w:name="logo"/>
      <w:bookmarkEnd w:id="0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bookmarkStart w:id="1" w:name="ti6dpd"/>
      <w:bookmarkEnd w:id="1"/>
      <w:r>
        <w:rPr/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52.15pt;height:33.65pt" type="#_x0000_t75"/>
          <w:control r:id="rId6" w:name="q" w:shapeid="control_shape_0"/>
        </w:objec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drawing>
          <wp:inline distT="0" distB="0" distL="0" distR="0">
            <wp:extent cx="419100" cy="1219200"/>
            <wp:effectExtent l="0" t="0" r="0" b="0"/>
            <wp:docPr id="15" name="Image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19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23850" cy="323850"/>
            <wp:effectExtent l="0" t="0" r="0" b="0"/>
            <wp:docPr id="16" name="Image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3524250" cy="14605"/>
                <wp:effectExtent l="0" t="0" r="0" b="0"/>
                <wp:docPr id="17" name="Object1"/>
                <a:graphic xmlns:a="http://schemas.openxmlformats.org/drawingml/2006/main">
                  <a:graphicData uri="http://schemas.openxmlformats.org/drawingml/2006/picture"/>
                </a:graphic>
              </wp:inline>
            </w:drawing>
          </mc:Choice>
          <mc:Fallback>
            <w:pict>
              <v:shape id="shape_0" stroked="f" o:allowincell="f" style="position:absolute;margin-left:0pt;margin-top:-1.2pt;width:277.45pt;height:1.1pt;mso-wrap-style:none;v-text-anchor:middle;mso-position-vertical:top" type="_x0000_t75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11">
        <w:r>
          <w:rPr>
            <w:rStyle w:val="Hyperlink"/>
          </w:rPr>
          <w:t>AI Mode</w:t>
        </w:r>
      </w:hyperlink>
    </w:p>
    <w:p>
      <w:pPr>
        <w:pStyle w:val="Normal"/>
        <w:rPr/>
      </w:pPr>
      <w:r>
        <w:rPr/>
        <w:t>All</w:t>
      </w:r>
    </w:p>
    <w:p>
      <w:pPr>
        <w:pStyle w:val="Normal"/>
        <w:rPr/>
      </w:pPr>
      <w:hyperlink r:id="rId12">
        <w:r>
          <w:rPr>
            <w:rStyle w:val="Hyperlink"/>
          </w:rPr>
          <w:t>Short videos</w:t>
        </w:r>
      </w:hyperlink>
    </w:p>
    <w:p>
      <w:pPr>
        <w:pStyle w:val="Normal"/>
        <w:rPr/>
      </w:pPr>
      <w:hyperlink r:id="rId13">
        <w:r>
          <w:rPr>
            <w:rStyle w:val="Hyperlink"/>
          </w:rPr>
          <w:t>Videos</w:t>
        </w:r>
      </w:hyperlink>
    </w:p>
    <w:p>
      <w:pPr>
        <w:pStyle w:val="Normal"/>
        <w:rPr/>
      </w:pPr>
      <w:hyperlink r:id="rId14">
        <w:r>
          <w:rPr>
            <w:rStyle w:val="Hyperlink"/>
          </w:rPr>
          <w:t>Images</w:t>
        </w:r>
      </w:hyperlink>
    </w:p>
    <w:p>
      <w:pPr>
        <w:pStyle w:val="Normal"/>
        <w:rPr/>
      </w:pPr>
      <w:hyperlink r:id="rId15">
        <w:r>
          <w:rPr>
            <w:rStyle w:val="Hyperlink"/>
          </w:rPr>
          <w:t>Forums</w:t>
        </w:r>
      </w:hyperlink>
    </w:p>
    <w:p>
      <w:pPr>
        <w:pStyle w:val="Normal"/>
        <w:rPr/>
      </w:pPr>
      <w:hyperlink r:id="rId16">
        <w:r>
          <w:rPr>
            <w:rStyle w:val="Hyperlink"/>
          </w:rPr>
          <w:t>Shopping</w:t>
        </w:r>
      </w:hyperlink>
    </w:p>
    <w:p>
      <w:pPr>
        <w:pStyle w:val="Normal"/>
        <w:rPr/>
      </w:pPr>
      <w:r>
        <w:rPr/>
        <w:t>More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Tools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AI Overview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bidi w:val="0"/>
        <w:rPr/>
      </w:pPr>
      <w:r>
        <w:rPr/>
        <w:t xml:space="preserve">To target the wellness crowd, </w:t>
      </w:r>
      <w:hyperlink r:id="rId17" w:anchor=":~:text=North%20America%20leads%20the,and%20environmental%20health." w:tgtFrame="_blank">
        <w:r>
          <w:rPr>
            <w:rStyle w:val="Hyperlink"/>
          </w:rPr>
          <w:t>lead with radical authenticity, clean visuals, and strategic digital audio or social media placements</w:t>
        </w:r>
      </w:hyperlink>
      <w:r>
        <w:rPr/>
        <w:t>. 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720090" cy="360045"/>
            <wp:effectExtent l="0" t="0" r="0" b="0"/>
            <wp:docPr id="1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"/>
                    <pic:cNvPicPr>
                      <a:picLocks noChangeAspect="1" noChangeArrowheads="1"/>
                    </pic:cNvPicPr>
                  </pic:nvPicPr>
                  <pic:blipFill>
                    <a:blip r:link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" w:name="img-hRS4aqWqI9XG0PEPxa-l0Qs_1q7wzd_1"/>
      <w:bookmarkEnd w:id="2"/>
      <w:r>
        <w:rPr/>
        <w:t>Behaviorally +3</w:t>
      </w:r>
    </w:p>
    <w:p>
      <w:pPr>
        <w:pStyle w:val="Normal"/>
        <w:bidi w:val="0"/>
        <w:rPr/>
      </w:pPr>
      <w:r>
        <w:rPr/>
        <w:t>The wellness economy is booming—projected to reach trillions—and consumers expect brands to align with their core values of health, mental well-being, and transparency. 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1219200" cy="1219200"/>
            <wp:effectExtent l="0" t="0" r="0" b="0"/>
            <wp:docPr id="1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827" t="-827" r="-827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3" w:name="img-hRS4aqWqI9XG0PEPxa-l0Qs_1q7wzd_2"/>
      <w:bookmarkEnd w:id="3"/>
      <w:r>
        <w:rPr/>
        <w:t>Eyeota +1</w:t>
      </w:r>
    </w:p>
    <w:p>
      <w:pPr>
        <w:pStyle w:val="Normal"/>
        <w:bidi w:val="0"/>
        <w:rPr/>
      </w:pPr>
      <w:r>
        <w:rPr/>
        <w:t>Key Strategies to Reach Wellness Consumers</w:t>
      </w:r>
    </w:p>
    <w:p>
      <w:pPr>
        <w:pStyle w:val="BodyText"/>
        <w:numPr>
          <w:ilvl w:val="0"/>
          <w:numId w:val="5"/>
        </w:numPr>
        <w:bidi w:val="0"/>
        <w:rPr/>
      </w:pPr>
      <w:r>
        <w:rPr>
          <w:rStyle w:val="Strong"/>
        </w:rPr>
        <w:t>Prioritize Authenticity and Simplicity:</w:t>
      </w:r>
      <w:r>
        <w:rPr/>
        <w:t xml:space="preserve"> Younger demographics (Gen Z and millennials) value raw, inclusive imagery and honest communication. Use clean, sleek packaging and straightforward benefit claims without confusing scientific jargon.</w:t>
      </w:r>
    </w:p>
    <w:p>
      <w:pPr>
        <w:pStyle w:val="BodyText"/>
        <w:numPr>
          <w:ilvl w:val="0"/>
          <w:numId w:val="5"/>
        </w:numPr>
        <w:bidi w:val="0"/>
        <w:rPr/>
      </w:pPr>
      <w:r>
        <w:rPr>
          <w:rStyle w:val="Strong"/>
        </w:rPr>
        <w:t>Leverage Digital Audio and Podcasts:</w:t>
      </w:r>
      <w:r>
        <w:rPr/>
        <w:t xml:space="preserve"> Target health-conscious consumers on streaming services and podcasts. Time your ads contextually when they are active—like during workouts, cooking healthy meals, or mental health routines.</w:t>
      </w:r>
    </w:p>
    <w:p>
      <w:pPr>
        <w:pStyle w:val="BodyText"/>
        <w:numPr>
          <w:ilvl w:val="0"/>
          <w:numId w:val="5"/>
        </w:numPr>
        <w:bidi w:val="0"/>
        <w:rPr/>
      </w:pPr>
      <w:r>
        <w:rPr>
          <w:rStyle w:val="Strong"/>
        </w:rPr>
        <w:t>Build Strategic Partnerships:</w:t>
      </w:r>
      <w:r>
        <w:rPr/>
        <w:t xml:space="preserve"> Collaborate with trusted fitness studios, local yoga spaces, or micro-influencers. A massive percentage of younger consumers rely on social platforms like TikTok for health and nutrition guidance.</w:t>
      </w:r>
    </w:p>
    <w:p>
      <w:pPr>
        <w:pStyle w:val="BodyText"/>
        <w:numPr>
          <w:ilvl w:val="0"/>
          <w:numId w:val="5"/>
        </w:numPr>
        <w:bidi w:val="0"/>
        <w:rPr/>
      </w:pPr>
      <w:r>
        <w:rPr>
          <w:rStyle w:val="Strong"/>
        </w:rPr>
        <w:t>Engage via Social Media Communities:</w:t>
      </w:r>
      <w:r>
        <w:rPr/>
        <w:t xml:space="preserve"> Share behind-the-scenes content, expert wellness tips, and educational videos across platforms to build trust and an active community.</w:t>
      </w:r>
    </w:p>
    <w:p>
      <w:pPr>
        <w:pStyle w:val="BodyText"/>
        <w:numPr>
          <w:ilvl w:val="0"/>
          <w:numId w:val="5"/>
        </w:numPr>
        <w:bidi w:val="0"/>
        <w:rPr/>
      </w:pPr>
      <w:r>
        <w:rPr>
          <w:rStyle w:val="Strong"/>
        </w:rPr>
        <w:t>Host Experiential Events:</w:t>
      </w:r>
      <w:r>
        <w:rPr/>
        <w:t xml:space="preserve"> Connect in person by hosting local workshops, community classes, or weekend challenges to turn digital interest into loyal word-of-mouth advocates. 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1219200" cy="1219200"/>
            <wp:effectExtent l="0" t="0" r="0" b="0"/>
            <wp:docPr id="2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827" t="-827" r="-827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" w:name="img-hRS4aqWqI9XG0PEPxa-l0Qs_1q7wzd_3"/>
      <w:bookmarkEnd w:id="4"/>
      <w:r>
        <w:rPr/>
        <w:t>Mailchimp +5</w:t>
      </w:r>
    </w:p>
    <w:p>
      <w:pPr>
        <w:pStyle w:val="BodyText"/>
        <w:bidi w:val="0"/>
        <w:rPr/>
      </w:pPr>
      <w:r>
        <w:rPr/>
        <w:t>If you'd like to narrow this down, tell me: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 xml:space="preserve">What specific </w:t>
      </w:r>
      <w:r>
        <w:rPr>
          <w:rStyle w:val="Strong"/>
        </w:rPr>
        <w:t>product or service</w:t>
      </w:r>
      <w:r>
        <w:rPr/>
        <w:t xml:space="preserve"> are you trying to promote?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 xml:space="preserve">Who is your </w:t>
      </w:r>
      <w:r>
        <w:rPr>
          <w:rStyle w:val="Strong"/>
        </w:rPr>
        <w:t>ideal demographic</w:t>
      </w:r>
      <w:r>
        <w:rPr/>
        <w:t xml:space="preserve"> (e.g., busy professionals, Gen Z, older adults)?</w:t>
      </w:r>
    </w:p>
    <w:p>
      <w:pPr>
        <w:pStyle w:val="BodyText"/>
        <w:bidi w:val="0"/>
        <w:rPr/>
      </w:pPr>
      <w:r>
        <w:rPr/>
        <w:t>I can give you a tailored marketing plan.</w:t>
      </w:r>
    </w:p>
    <w:p>
      <w:pPr>
        <w:pStyle w:val="BodyText"/>
        <w:numPr>
          <w:ilvl w:val="0"/>
          <w:numId w:val="7"/>
        </w:numPr>
        <w:bidi w:val="0"/>
        <w:rPr/>
      </w:pPr>
      <w:bookmarkStart w:id="5" w:name="ihRS4aqWqI9XG0PEPxa-l0Qs_nagxal_1"/>
      <w:bookmarkEnd w:id="5"/>
      <w:r>
        <w:rPr/>
        <w:drawing>
          <wp:inline distT="0" distB="0" distL="0" distR="0">
            <wp:extent cx="152400" cy="152400"/>
            <wp:effectExtent l="0" t="0" r="0" b="0"/>
            <wp:docPr id="2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6" w:name="img-hRS4aqWqI9XG0PEPxa-l0Qs_1q7wzd_37"/>
      <w:bookmarkEnd w:id="6"/>
    </w:p>
    <w:p>
      <w:pPr>
        <w:pStyle w:val="BodyText"/>
        <w:bidi w:val="0"/>
        <w:rPr/>
      </w:pPr>
      <w:r>
        <w:rPr/>
        <w:t>Behaviorally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How Wellness Brands Can Target a Younger Audience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Authenticity is important to younger shoppers. They want to feel seen and heard by brands. This can be accomplished by using inclu...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2085975" cy="1171575"/>
            <wp:effectExtent l="0" t="0" r="0" b="0"/>
            <wp:docPr id="2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7" w:name="img-hRS4aqWqI9XG0PEPxa-l0Qs_1q7wzd_39"/>
      <w:bookmarkEnd w:id="7"/>
    </w:p>
    <w:p>
      <w:pPr>
        <w:pStyle w:val="BodyText"/>
        <w:numPr>
          <w:ilvl w:val="0"/>
          <w:numId w:val="7"/>
        </w:numPr>
        <w:bidi w:val="0"/>
        <w:rPr/>
      </w:pPr>
      <w:r>
        <w:rPr/>
        <w:drawing>
          <wp:inline distT="0" distB="0" distL="0" distR="0">
            <wp:extent cx="152400" cy="152400"/>
            <wp:effectExtent l="0" t="0" r="0" b="0"/>
            <wp:docPr id="2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8" w:name="img-hRS4aqWqI9XG0PEPxa-l0Qs_1q7wzd_41"/>
      <w:bookmarkEnd w:id="8"/>
    </w:p>
    <w:p>
      <w:pPr>
        <w:pStyle w:val="BodyText"/>
        <w:bidi w:val="0"/>
        <w:rPr/>
      </w:pPr>
      <w:r>
        <w:rPr/>
        <w:t>Eyeota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</w:r>
      <w:bookmarkStart w:id="9" w:name="undefined"/>
      <w:bookmarkEnd w:id="9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4 Ways to Reach Health and Wellness Audiences in ... - Eyeota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Engaging them with messages about self-care rituals, new products, or limited-time offers can help brands align with their values ...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1171575" cy="1171575"/>
            <wp:effectExtent l="0" t="0" r="0" b="0"/>
            <wp:docPr id="2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0" w:name="img-hRS4aqWqI9XG0PEPxa-l0Qs_1q7wzd_43"/>
      <w:bookmarkEnd w:id="10"/>
    </w:p>
    <w:p>
      <w:pPr>
        <w:pStyle w:val="BodyText"/>
        <w:numPr>
          <w:ilvl w:val="0"/>
          <w:numId w:val="7"/>
        </w:numPr>
        <w:bidi w:val="0"/>
        <w:rPr/>
      </w:pPr>
      <w:r>
        <w:rPr/>
        <w:drawing>
          <wp:inline distT="0" distB="0" distL="0" distR="0">
            <wp:extent cx="152400" cy="152400"/>
            <wp:effectExtent l="0" t="0" r="0" b="0"/>
            <wp:docPr id="2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1" w:name="img-hRS4aqWqI9XG0PEPxa-l0Qs_1q7wzd_45"/>
      <w:bookmarkEnd w:id="11"/>
    </w:p>
    <w:p>
      <w:pPr>
        <w:pStyle w:val="BodyText"/>
        <w:bidi w:val="0"/>
        <w:rPr/>
      </w:pPr>
      <w:r>
        <w:rPr/>
        <w:t>Digital Remedy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</w:r>
      <w:bookmarkStart w:id="12" w:name="undefined_Copy_1"/>
      <w:bookmarkEnd w:id="12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5 Health and Wellness Marketing Strategies for 2025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Digital audio advertising stands out as a powerful tool for engaging those interested in physical, mental, and emotional wellness.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1162050" cy="1171575"/>
            <wp:effectExtent l="0" t="0" r="0" b="0"/>
            <wp:docPr id="2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3" w:name="img-hRS4aqWqI9XG0PEPxa-l0Qs_1q7wzd_47"/>
      <w:bookmarkEnd w:id="13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Show all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AI can make mistakes, so double-check responses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27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0477500" cy="173355"/>
                <wp:effectExtent l="0" t="0" r="0" b="0"/>
                <wp:wrapNone/>
                <wp:docPr id="2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440" cy="17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-0.05pt;width:824.95pt;height:13.6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14" w:name="z9PoV"/>
      <w:bookmarkEnd w:id="14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Heading3"/>
        <w:rPr/>
      </w:pPr>
      <w:hyperlink r:id="rId27">
        <w:bookmarkStart w:id="15" w:name="_hRS4asyFFNri0PEP14eW-Qc_63"/>
        <w:bookmarkEnd w:id="15"/>
        <w:r>
          <w:rPr>
            <w:rStyle w:val="Hyperlink"/>
            <w:lang w:val="en-US"/>
          </w:rPr>
          <w:t>4 Ways to Reach Health and Wellness Audiences in a ...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28" name="Image12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4598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30">
        <w:r>
          <w:rPr>
            <w:rStyle w:val="Hyperlink"/>
            <w:lang w:val="en-US"/>
          </w:rPr>
          <w:t>Eyeota</w:t>
        </w:r>
      </w:hyperlink>
    </w:p>
    <w:p>
      <w:pPr>
        <w:pStyle w:val="BodyText"/>
        <w:rPr/>
      </w:pPr>
      <w:hyperlink r:id="rId31">
        <w:r>
          <w:rPr>
            <w:rStyle w:val="Hyperlink"/>
            <w:lang w:val="en-US"/>
          </w:rPr>
          <w:t>https://www.eyeota.com › blog › guide-blog-health-wel...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29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2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Nov 21, 2024 — Advertisers can effectively connect with this audience by </w:t>
      </w:r>
      <w:r>
        <w:rPr>
          <w:rStyle w:val="Emphasis"/>
          <w:lang w:val="en-US"/>
        </w:rPr>
        <w:t>using data to deliver targeted content on social media, wellness apps, and streaming</w:t>
      </w:r>
      <w:r>
        <w:rPr>
          <w:lang w:val="en-US"/>
        </w:rPr>
        <w:t> ...</w:t>
      </w:r>
      <w:r>
        <w:fldChar w:fldCharType="begin"/>
      </w:r>
      <w:r>
        <w:rPr>
          <w:rStyle w:val="Hyperlink"/>
          <w:lang w:val="en-US"/>
        </w:rPr>
        <w:instrText xml:space="preserve"> HYPERLINK "https://www.eyeota.com/blog/guide-blog-health-wellness" \l ":~:text=Advertisers%20can%20effectively%20connect%20with,offer%20relaxation%20or%20meditation%20content."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BodyText"/>
        <w:rPr/>
      </w:pPr>
      <w:r>
        <w:rPr>
          <w:lang w:val="en-US"/>
        </w:rPr>
        <w:t xml:space="preserve">Missing: crowd ‎| Show results with: </w:t>
      </w:r>
      <w:hyperlink r:id="rId32">
        <w:r>
          <w:rPr>
            <w:rStyle w:val="Hyperlink"/>
            <w:lang w:val="en-US"/>
          </w:rPr>
          <w:t>crowd</w:t>
        </w:r>
      </w:hyperlink>
    </w:p>
    <w:p>
      <w:pPr>
        <w:pStyle w:val="Heading3"/>
        <w:rPr/>
      </w:pPr>
      <w:hyperlink r:id="rId33">
        <w:bookmarkStart w:id="16" w:name="_hRS4asyFFNri0PEP14eW-Qc_75"/>
        <w:bookmarkStart w:id="17" w:name="fld_hRS4asyFFNri0PEP14eW-Qc_1"/>
        <w:bookmarkEnd w:id="16"/>
        <w:bookmarkEnd w:id="17"/>
        <w:r>
          <w:rPr>
            <w:rStyle w:val="Hyperlink"/>
            <w:lang w:val="en-US"/>
          </w:rPr>
          <w:t>How to Successfully Target the Wellness-Seeking Consumers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30" name="Image13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36">
        <w:r>
          <w:rPr>
            <w:rStyle w:val="Hyperlink"/>
            <w:lang w:val="en-US"/>
          </w:rPr>
          <w:t>resonate.com</w:t>
        </w:r>
      </w:hyperlink>
    </w:p>
    <w:p>
      <w:pPr>
        <w:pStyle w:val="BodyText"/>
        <w:rPr/>
      </w:pPr>
      <w:hyperlink r:id="rId37">
        <w:r>
          <w:rPr>
            <w:rStyle w:val="Hyperlink"/>
            <w:lang w:val="en-US"/>
          </w:rPr>
          <w:t>https://www.resonate.com › Blog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31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3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Mar 5, 2025 — In keeping with their price-driven consumer behaviors, the </w:t>
      </w:r>
      <w:r>
        <w:rPr>
          <w:rStyle w:val="Emphasis"/>
          <w:lang w:val="en-US"/>
        </w:rPr>
        <w:t>Wellness</w:t>
      </w:r>
      <w:r>
        <w:rPr>
          <w:lang w:val="en-US"/>
        </w:rPr>
        <w:t xml:space="preserve"> Seekers both clip coupons and keep the impulse shopping to a minimum: 46% ...</w:t>
      </w:r>
      <w:r>
        <w:fldChar w:fldCharType="begin"/>
      </w:r>
      <w:r>
        <w:rPr>
          <w:rStyle w:val="Hyperlink"/>
          <w:lang w:val="en-US"/>
        </w:rPr>
        <w:instrText xml:space="preserve"> HYPERLINK "https://www.resonate.com/blog/how-to-successfully-target-the-wellness-seeking-consumers/" \l ":~:text=In%20keeping%20with%20their%20price%2Ddriven,use%20coupons%20to%20save%20money."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BodyText"/>
        <w:rPr/>
      </w:pPr>
      <w:r>
        <w:rPr>
          <w:lang w:val="en-US"/>
        </w:rPr>
        <w:t xml:space="preserve">Missing: crowd ‎| Show results with: </w:t>
      </w:r>
      <w:hyperlink r:id="rId38">
        <w:r>
          <w:rPr>
            <w:rStyle w:val="Hyperlink"/>
            <w:lang w:val="en-US"/>
          </w:rPr>
          <w:t>crowd</w:t>
        </w:r>
      </w:hyperlink>
    </w:p>
    <w:p>
      <w:pPr>
        <w:pStyle w:val="BodyText"/>
        <w:rPr/>
      </w:pPr>
      <w:bookmarkStart w:id="18" w:name="_hRS4asyFFNri0PEP14eW-Qc_91"/>
      <w:bookmarkEnd w:id="18"/>
      <w:r>
        <w:rPr/>
        <w:t>People also ask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is the 5-3-1 rule for wellness?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is trending in wellness right now?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are the 5 pillars of wellness?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are the 6 pillars of wellness?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Heading3"/>
        <w:rPr/>
      </w:pPr>
      <w:hyperlink r:id="rId39">
        <w:bookmarkStart w:id="19" w:name="_hRS4asyFFNri0PEP14eW-Qc_74"/>
        <w:bookmarkEnd w:id="19"/>
        <w:r>
          <w:rPr>
            <w:rStyle w:val="Hyperlink"/>
            <w:lang w:val="en-US"/>
          </w:rPr>
          <w:t>3 Ways to Authentically Target the Booming Wellness Industry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32" name="Image14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42">
        <w:r>
          <w:rPr>
            <w:rStyle w:val="Hyperlink"/>
            <w:lang w:val="en-US"/>
          </w:rPr>
          <w:t>inc.com</w:t>
        </w:r>
      </w:hyperlink>
    </w:p>
    <w:p>
      <w:pPr>
        <w:pStyle w:val="BodyText"/>
        <w:rPr/>
      </w:pPr>
      <w:hyperlink r:id="rId43">
        <w:r>
          <w:rPr>
            <w:rStyle w:val="Hyperlink"/>
            <w:lang w:val="en-US"/>
          </w:rPr>
          <w:t>https://www.inc.com › katie-roering › 3-ways-to-authen...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3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3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Sep 17, 2025 — It's no secret that the health and wellness industry is booming. </w:t>
      </w:r>
      <w:r>
        <w:rPr>
          <w:rStyle w:val="Emphasis"/>
          <w:lang w:val="en-US"/>
        </w:rPr>
        <w:t>At-home saunas, red light therapy panels, electrolytes, nontoxic cleaning</w:t>
      </w:r>
      <w:r>
        <w:rPr>
          <w:lang w:val="en-US"/>
        </w:rPr>
        <w:t> ...</w:t>
      </w:r>
      <w:r>
        <w:fldChar w:fldCharType="begin"/>
      </w:r>
      <w:r>
        <w:rPr>
          <w:rStyle w:val="Hyperlink"/>
          <w:lang w:val="en-US"/>
        </w:rPr>
        <w:instrText xml:space="preserve"> HYPERLINK "https://www.inc.com/katie-roering/3-ways-to-authentically-target-the-booming-wellness-industry/91241345" \l ":~:text=It's%20no%20secret%20that%20the,selling%20like%20hotcakes%20right%20now."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BodyText"/>
        <w:rPr/>
      </w:pPr>
      <w:r>
        <w:rPr>
          <w:lang w:val="en-US"/>
        </w:rPr>
        <w:t xml:space="preserve">Missing: crowd ‎| Show results with: </w:t>
      </w:r>
      <w:hyperlink r:id="rId44">
        <w:r>
          <w:rPr>
            <w:rStyle w:val="Hyperlink"/>
            <w:lang w:val="en-US"/>
          </w:rPr>
          <w:t>crowd</w:t>
        </w:r>
      </w:hyperlink>
    </w:p>
    <w:p>
      <w:pPr>
        <w:pStyle w:val="Heading3"/>
        <w:rPr/>
      </w:pPr>
      <w:hyperlink r:id="rId45">
        <w:bookmarkStart w:id="20" w:name="_hRS4asyFFNri0PEP14eW-Qc_72"/>
        <w:bookmarkEnd w:id="20"/>
        <w:r>
          <w:rPr>
            <w:rStyle w:val="Hyperlink"/>
            <w:lang w:val="en-US"/>
          </w:rPr>
          <w:t>Top 10 Marketing Strategies for Wellness Centers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34" name="Image15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5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48">
        <w:r>
          <w:rPr>
            <w:rStyle w:val="Hyperlink"/>
            <w:lang w:val="en-US"/>
          </w:rPr>
          <w:t>Active Wellness, LLC</w:t>
        </w:r>
      </w:hyperlink>
    </w:p>
    <w:p>
      <w:pPr>
        <w:pStyle w:val="BodyText"/>
        <w:rPr/>
      </w:pPr>
      <w:hyperlink r:id="rId49">
        <w:r>
          <w:rPr>
            <w:rStyle w:val="Hyperlink"/>
            <w:lang w:val="en-US"/>
          </w:rPr>
          <w:t>https://activewellness.com › top-10-marketing-strategies...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5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3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Sep 23, 2024 — 1. Get Social (Media). Engage your online community and connect with your </w:t>
      </w:r>
      <w:r>
        <w:rPr>
          <w:rStyle w:val="Emphasis"/>
          <w:lang w:val="en-US"/>
        </w:rPr>
        <w:t>target audience</w:t>
      </w:r>
      <w:r>
        <w:rPr>
          <w:lang w:val="en-US"/>
        </w:rPr>
        <w:t xml:space="preserve"> whether you're trying to attract new members ...</w:t>
      </w:r>
      <w:r>
        <w:fldChar w:fldCharType="begin"/>
      </w:r>
      <w:r>
        <w:rPr>
          <w:rStyle w:val="Hyperlink"/>
          <w:lang w:val="en-US"/>
        </w:rPr>
        <w:instrText xml:space="preserve"> HYPERLINK "https://activewellness.com/top-10-marketing-strategies-for-wellness-centers/" \l ":~:text=1.%20Get%20Social%20(Media),trying%20to%20attract%20new%20members"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Heading3"/>
        <w:rPr/>
      </w:pPr>
      <w:hyperlink r:id="rId50">
        <w:bookmarkStart w:id="21" w:name="_hRS4asyFFNri0PEP14eW-Qc_71"/>
        <w:bookmarkEnd w:id="21"/>
        <w:r>
          <w:rPr>
            <w:rStyle w:val="Hyperlink"/>
            <w:lang w:val="en-US"/>
          </w:rPr>
          <w:t>How Wellness Brands Can Target a Younger Audience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36" name="Image16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6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53">
        <w:r>
          <w:rPr>
            <w:rStyle w:val="Hyperlink"/>
            <w:lang w:val="en-US"/>
          </w:rPr>
          <w:t>Behaviorally</w:t>
        </w:r>
      </w:hyperlink>
    </w:p>
    <w:p>
      <w:pPr>
        <w:pStyle w:val="BodyText"/>
        <w:rPr/>
      </w:pPr>
      <w:hyperlink r:id="rId54">
        <w:r>
          <w:rPr>
            <w:rStyle w:val="Hyperlink"/>
            <w:lang w:val="en-US"/>
          </w:rPr>
          <w:t>https://www.behaviorally.com › blog › from-taboo-to-t...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7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3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Nov 21, 2023 — Brands can achieve this by </w:t>
      </w:r>
      <w:r>
        <w:rPr>
          <w:rStyle w:val="Emphasis"/>
          <w:lang w:val="en-US"/>
        </w:rPr>
        <w:t>using fun and vibrant colors, as well as playful typography on packaging</w:t>
      </w:r>
      <w:r>
        <w:rPr>
          <w:lang w:val="en-US"/>
        </w:rPr>
        <w:t>. This approach helps to make wellness ...</w:t>
      </w:r>
      <w:r>
        <w:fldChar w:fldCharType="begin"/>
      </w:r>
      <w:r>
        <w:rPr>
          <w:rStyle w:val="Hyperlink"/>
          <w:lang w:val="en-US"/>
        </w:rPr>
        <w:instrText xml:space="preserve"> HYPERLINK "https://www.behaviorally.com/blog/from-taboo-to-trendy-how-wellness-brands-can-target-a-younger-audience" \l ":~:text=Brands%20can%20achieve%20this%20by,more%20appealing%20to%20this%20audience."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Heading3"/>
        <w:rPr/>
      </w:pPr>
      <w:hyperlink r:id="rId55">
        <w:bookmarkStart w:id="22" w:name="_hRS4asyFFNri0PEP14eW-Qc_77"/>
        <w:bookmarkEnd w:id="22"/>
        <w:r>
          <w:rPr>
            <w:rStyle w:val="Hyperlink"/>
            <w:lang w:val="en-US"/>
          </w:rPr>
          <w:t>8 Health &amp; Wellness Marketing Strategies for Your Practice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38" name="Image17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7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3306" t="-3306" r="0" b="-3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58">
        <w:r>
          <w:rPr>
            <w:rStyle w:val="Hyperlink"/>
            <w:lang w:val="en-US"/>
          </w:rPr>
          <w:t>CareCredit</w:t>
        </w:r>
      </w:hyperlink>
    </w:p>
    <w:p>
      <w:pPr>
        <w:pStyle w:val="BodyText"/>
        <w:rPr/>
      </w:pPr>
      <w:hyperlink r:id="rId59">
        <w:r>
          <w:rPr>
            <w:rStyle w:val="Hyperlink"/>
            <w:lang w:val="en-US"/>
          </w:rPr>
          <w:t>https://www.carecredit.com › providers › insights › heal...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9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3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Oct 10, 2025 — Discover </w:t>
      </w:r>
      <w:r>
        <w:rPr>
          <w:rStyle w:val="Emphasis"/>
          <w:lang w:val="en-US"/>
        </w:rPr>
        <w:t>proven marketing strategies tailored for health and wellness providers</w:t>
      </w:r>
      <w:r>
        <w:rPr>
          <w:lang w:val="en-US"/>
        </w:rPr>
        <w:t xml:space="preserve"> to build trust, engage patients and grow your practice.</w:t>
      </w:r>
    </w:p>
    <w:p>
      <w:pPr>
        <w:pStyle w:val="BodyText"/>
        <w:rPr/>
      </w:pPr>
      <w:r>
        <w:rPr>
          <w:lang w:val="en-US"/>
        </w:rPr>
        <w:t xml:space="preserve">Missing: crowd ‎| Show results with: </w:t>
      </w:r>
      <w:hyperlink r:id="rId60">
        <w:r>
          <w:rPr>
            <w:rStyle w:val="Hyperlink"/>
            <w:lang w:val="en-US"/>
          </w:rPr>
          <w:t>crowd</w:t>
        </w:r>
      </w:hyperlink>
    </w:p>
    <w:p>
      <w:pPr>
        <w:pStyle w:val="Heading3"/>
        <w:rPr/>
      </w:pPr>
      <w:hyperlink r:id="rId61">
        <w:bookmarkStart w:id="23" w:name="_hRS4asyFFNri0PEP14eW-Qc_73"/>
        <w:bookmarkEnd w:id="23"/>
        <w:r>
          <w:rPr>
            <w:rStyle w:val="Hyperlink"/>
            <w:lang w:val="en-US"/>
          </w:rPr>
          <w:t>5 Health and Wellness Marketing Strategies for 2025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40" name="Image18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8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64">
        <w:r>
          <w:rPr>
            <w:rStyle w:val="Hyperlink"/>
            <w:lang w:val="en-US"/>
          </w:rPr>
          <w:t>Digital Remedy</w:t>
        </w:r>
      </w:hyperlink>
    </w:p>
    <w:p>
      <w:pPr>
        <w:pStyle w:val="BodyText"/>
        <w:rPr/>
      </w:pPr>
      <w:hyperlink r:id="rId65">
        <w:r>
          <w:rPr>
            <w:rStyle w:val="Hyperlink"/>
            <w:lang w:val="en-US"/>
          </w:rPr>
          <w:t>https://www.digitalremedy.com › blog › 5-health-welln...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51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41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Nov 14, 2024 — Discover </w:t>
      </w:r>
      <w:r>
        <w:rPr>
          <w:rStyle w:val="Emphasis"/>
          <w:lang w:val="en-US"/>
        </w:rPr>
        <w:t>five smart health and wellness marketing strategies</w:t>
      </w:r>
      <w:r>
        <w:rPr>
          <w:lang w:val="en-US"/>
        </w:rPr>
        <w:t xml:space="preserve"> to engage health-minded consumers in 2025. From audio advertising to geofencing ...</w:t>
      </w:r>
    </w:p>
    <w:p>
      <w:pPr>
        <w:pStyle w:val="Heading3"/>
        <w:rPr/>
      </w:pPr>
      <w:hyperlink r:id="rId66">
        <w:bookmarkStart w:id="24" w:name="_hRS4asyFFNri0PEP14eW-Qc_76"/>
        <w:bookmarkEnd w:id="24"/>
        <w:r>
          <w:rPr>
            <w:rStyle w:val="Hyperlink"/>
            <w:lang w:val="en-US"/>
          </w:rPr>
          <w:t>7 Ways to Market Your Wellness Center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190500" cy="190500"/>
            <wp:effectExtent l="0" t="0" r="0" b="0"/>
            <wp:docPr id="42" name="Image19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9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69">
        <w:r>
          <w:rPr>
            <w:rStyle w:val="Hyperlink"/>
            <w:lang w:val="en-US"/>
          </w:rPr>
          <w:t>WellnessLiving</w:t>
        </w:r>
      </w:hyperlink>
    </w:p>
    <w:p>
      <w:pPr>
        <w:pStyle w:val="BodyText"/>
        <w:rPr/>
      </w:pPr>
      <w:hyperlink r:id="rId70">
        <w:r>
          <w:rPr>
            <w:rStyle w:val="Hyperlink"/>
            <w:lang w:val="en-US"/>
          </w:rPr>
          <w:t>https://www.wellnessliving.com › ... › Health and Beauty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53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4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Aug 29, 2022 — The best way to approach this is to </w:t>
      </w:r>
      <w:r>
        <w:rPr>
          <w:rStyle w:val="Emphasis"/>
          <w:lang w:val="en-US"/>
        </w:rPr>
        <w:t>think about your target audience</w:t>
      </w:r>
      <w:r>
        <w:rPr>
          <w:lang w:val="en-US"/>
        </w:rPr>
        <w:t>. Are your services best suited for busy working professionals, injured ...</w:t>
      </w:r>
      <w:r>
        <w:fldChar w:fldCharType="begin"/>
      </w:r>
      <w:r>
        <w:rPr>
          <w:rStyle w:val="Hyperlink"/>
          <w:lang w:val="en-US"/>
        </w:rPr>
        <w:instrText xml:space="preserve"> HYPERLINK "https://www.wellnessliving.com/blog/wellness-center-marketing-strategies/" \l ":~:text=The%20best%20way%20to%20approach,or%20a%20slightly%20older%20crowd%3F"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Heading3"/>
        <w:rPr/>
      </w:pPr>
      <w:hyperlink r:id="rId71">
        <w:bookmarkStart w:id="25" w:name="_hRS4asyFFNri0PEP14eW-Qc_78"/>
        <w:bookmarkEnd w:id="25"/>
        <w:r>
          <w:rPr>
            <w:rStyle w:val="Hyperlink"/>
            <w:lang w:val="en-US"/>
          </w:rPr>
          <w:t>The Importance Of A Strong Brand In The Wellness Space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44" name="Image20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0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74">
        <w:r>
          <w:rPr>
            <w:rStyle w:val="Hyperlink"/>
            <w:lang w:val="en-US"/>
          </w:rPr>
          <w:t>Forbes</w:t>
        </w:r>
      </w:hyperlink>
    </w:p>
    <w:p>
      <w:pPr>
        <w:pStyle w:val="BodyText"/>
        <w:rPr/>
      </w:pPr>
      <w:hyperlink r:id="rId75">
        <w:r>
          <w:rPr>
            <w:rStyle w:val="Hyperlink"/>
            <w:lang w:val="en-US"/>
          </w:rPr>
          <w:t>https://www.forbes.com › Small Business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55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4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2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.75pt;margin-top:-0.05pt;width:16.45pt;height:16.4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Jun 1, 2023 — </w:t>
      </w:r>
      <w:r>
        <w:rPr>
          <w:rStyle w:val="Emphasis"/>
          <w:lang w:val="en-US"/>
        </w:rPr>
        <w:t>Invest in understanding your target audience/avatar</w:t>
      </w:r>
      <w:r>
        <w:rPr>
          <w:lang w:val="en-US"/>
        </w:rPr>
        <w:t xml:space="preserve"> to create a strong wellness brand. Learn about their needs and preferences to speak to them ...</w:t>
      </w:r>
      <w:r>
        <w:fldChar w:fldCharType="begin"/>
      </w:r>
      <w:r>
        <w:rPr>
          <w:rStyle w:val="Hyperlink"/>
          <w:lang w:val="en-US"/>
        </w:rPr>
        <w:instrText xml:space="preserve"> HYPERLINK "https://www.forbes.com/councils/forbesbusinesscouncil/2023/06/01/the-importance-of-a-strong-brand-in-the-wellness-space/" \l ":~:text=Invest%20in%20understanding%20your%20target,in%20a%20way%20that%20resonates."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tbl>
      <w:tblPr>
        <w:tblW w:w="413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4"/>
        <w:gridCol w:w="219"/>
        <w:gridCol w:w="220"/>
        <w:gridCol w:w="220"/>
        <w:gridCol w:w="221"/>
        <w:gridCol w:w="220"/>
        <w:gridCol w:w="220"/>
        <w:gridCol w:w="219"/>
        <w:gridCol w:w="220"/>
        <w:gridCol w:w="221"/>
        <w:gridCol w:w="333"/>
        <w:gridCol w:w="1697"/>
      </w:tblGrid>
      <w:tr>
        <w:trPr/>
        <w:tc>
          <w:tcPr>
            <w:tcW w:w="12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9" w:type="dxa"/>
            <w:tcBorders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76">
              <w:r>
                <w:rPr>
                  <w:rStyle w:val="Hyperlink"/>
                </w:rPr>
                <w:t>2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77">
              <w:r>
                <w:rPr>
                  <w:rStyle w:val="Hyperlink"/>
                </w:rPr>
                <w:t>3</w:t>
              </w:r>
            </w:hyperlink>
          </w:p>
        </w:tc>
        <w:tc>
          <w:tcPr>
            <w:tcW w:w="221" w:type="dxa"/>
            <w:tcBorders/>
          </w:tcPr>
          <w:p>
            <w:pPr>
              <w:pStyle w:val="TableContents"/>
              <w:rPr/>
            </w:pPr>
            <w:hyperlink r:id="rId78">
              <w:r>
                <w:rPr>
                  <w:rStyle w:val="Hyperlink"/>
                </w:rPr>
                <w:t>4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79">
              <w:r>
                <w:rPr>
                  <w:rStyle w:val="Hyperlink"/>
                </w:rPr>
                <w:t>5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80">
              <w:r>
                <w:rPr>
                  <w:rStyle w:val="Hyperlink"/>
                </w:rPr>
                <w:t>6</w:t>
              </w:r>
            </w:hyperlink>
          </w:p>
        </w:tc>
        <w:tc>
          <w:tcPr>
            <w:tcW w:w="219" w:type="dxa"/>
            <w:tcBorders/>
          </w:tcPr>
          <w:p>
            <w:pPr>
              <w:pStyle w:val="TableContents"/>
              <w:rPr/>
            </w:pPr>
            <w:hyperlink r:id="rId81">
              <w:r>
                <w:rPr>
                  <w:rStyle w:val="Hyperlink"/>
                </w:rPr>
                <w:t>7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82">
              <w:r>
                <w:rPr>
                  <w:rStyle w:val="Hyperlink"/>
                </w:rPr>
                <w:t>8</w:t>
              </w:r>
            </w:hyperlink>
          </w:p>
        </w:tc>
        <w:tc>
          <w:tcPr>
            <w:tcW w:w="221" w:type="dxa"/>
            <w:tcBorders/>
          </w:tcPr>
          <w:p>
            <w:pPr>
              <w:pStyle w:val="TableContents"/>
              <w:rPr/>
            </w:pPr>
            <w:hyperlink r:id="rId83">
              <w:r>
                <w:rPr>
                  <w:rStyle w:val="Hyperlink"/>
                </w:rPr>
                <w:t>9</w:t>
              </w:r>
            </w:hyperlink>
          </w:p>
        </w:tc>
        <w:tc>
          <w:tcPr>
            <w:tcW w:w="333" w:type="dxa"/>
            <w:tcBorders/>
          </w:tcPr>
          <w:p>
            <w:pPr>
              <w:pStyle w:val="TableContents"/>
              <w:rPr/>
            </w:pPr>
            <w:hyperlink r:id="rId84">
              <w:r>
                <w:rPr>
                  <w:rStyle w:val="Hyperlink"/>
                </w:rPr>
                <w:t>10</w:t>
              </w:r>
            </w:hyperlink>
          </w:p>
        </w:tc>
        <w:tc>
          <w:tcPr>
            <w:tcW w:w="1697" w:type="dxa"/>
            <w:tcBorders/>
          </w:tcPr>
          <w:p>
            <w:pPr>
              <w:pStyle w:val="TableContents"/>
              <w:rPr/>
            </w:pPr>
            <w:r>
              <w:rPr>
                <w:rStyle w:val="Hyperlink"/>
              </w:rPr>
              <mc:AlternateContent>
                <mc:Choice Requires="wps">
                  <w:drawing>
                    <wp:anchor distT="0" distB="0" distL="0" distR="0" simplePos="0" relativeHeight="57" behindDoc="0" locked="0" layoutInCell="0" allowOverlap="1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676275" cy="381000"/>
                      <wp:effectExtent l="0" t="0" r="0" b="0"/>
                      <wp:wrapSquare wrapText="right"/>
                      <wp:docPr id="46" name="Frame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440" cy="380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283"/>
                                    <w:ind w:hanging="0" w:start="0" w:end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hyperlink r:id="rId85">
                                    <w:bookmarkStart w:id="26" w:name="pnnext"/>
                                    <w:bookmarkEnd w:id="26"/>
                                    <w:r>
                                      <w:rPr/>
                                    </w:r>
                                  </w:hyperlink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f" style="position:absolute;margin-left:0pt;margin-top:-0.05pt;width:53.2pt;height:29.95pt;mso-wrap-style:none;v-text-anchor:middle;mso-position-horizontal:left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square" side="right"/>
                    </v:rect>
                  </w:pict>
                </mc:Fallback>
              </mc:AlternateContent>
            </w:r>
            <w:r>
              <w:rPr>
                <w:rStyle w:val="Hyperlink"/>
              </w:rPr>
              <w:t>Next</w:t>
            </w:r>
          </w:p>
        </w:tc>
      </w:tr>
    </w:tbl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  <w:bookmarkStart w:id="27" w:name="fvf"/>
      <w:bookmarkEnd w:id="27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Results are personalized-</w:t>
      </w:r>
      <w:hyperlink r:id="rId86">
        <w:r>
          <w:rPr>
            <w:rStyle w:val="Hyperlink"/>
          </w:rPr>
          <w:t>Try without personalization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87">
        <w:r>
          <w:rPr>
            <w:rStyle w:val="Hyperlink"/>
          </w:rPr>
          <w:t>Overland, Denver, CO</w:t>
        </w:r>
      </w:hyperlink>
    </w:p>
    <w:p>
      <w:pPr>
        <w:pStyle w:val="Normal"/>
        <w:rPr/>
      </w:pPr>
      <w:hyperlink r:id="rId88">
        <w:r>
          <w:rPr>
            <w:rStyle w:val="Hyperlink"/>
          </w:rPr>
          <w:t> </w:t>
        </w:r>
        <w:r>
          <w:rPr>
            <w:rStyle w:val="Hyperlink"/>
          </w:rPr>
          <w:t>- Based on your places (Home)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 </w:t>
      </w:r>
      <w:r>
        <w:rPr/>
        <w:t>- </w:t>
      </w:r>
    </w:p>
    <w:p>
      <w:pPr>
        <w:pStyle w:val="Normal"/>
        <w:rPr/>
      </w:pPr>
      <w:r>
        <w:rPr/>
        <w:t>Update location</w:t>
      </w:r>
      <w:bookmarkStart w:id="28" w:name="tsuid_hRS4asyFFNri0PEP14eW-Qc_54"/>
      <w:bookmarkStart w:id="29" w:name="tsuid_hRS4asyFFNri0PEP14eW-Qc_52"/>
      <w:bookmarkStart w:id="30" w:name="tsuid_hRS4asyFFNri0PEP14eW-Qc_50"/>
      <w:bookmarkStart w:id="31" w:name="tsuid_hRS4asyFFNri0PEP14eW-Qc_48"/>
      <w:bookmarkEnd w:id="28"/>
      <w:bookmarkEnd w:id="29"/>
      <w:bookmarkEnd w:id="30"/>
      <w:bookmarkEnd w:id="31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89">
        <w:bookmarkStart w:id="32" w:name="fsl"/>
        <w:bookmarkEnd w:id="32"/>
        <w:r>
          <w:rPr>
            <w:rStyle w:val="Hyperlink"/>
          </w:rPr>
          <w:t>Help</w:t>
        </w:r>
      </w:hyperlink>
      <w:hyperlink r:id="rId90" w:tgtFrame="_blank">
        <w:r>
          <w:rPr>
            <w:rStyle w:val="Hyperlink"/>
          </w:rPr>
          <w:t>Send feedback</w:t>
        </w:r>
      </w:hyperlink>
      <w:hyperlink r:id="rId91">
        <w:r>
          <w:rPr>
            <w:rStyle w:val="Hyperlink"/>
          </w:rPr>
          <w:t>Privacy</w:t>
        </w:r>
      </w:hyperlink>
      <w:hyperlink r:id="rId92">
        <w:r>
          <w:rPr>
            <w:rStyle w:val="Hyperlink"/>
          </w:rPr>
          <w:t>Terms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Meadowdevor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Normal"/>
        <w:bidi w:val="0"/>
        <w:rPr/>
      </w:pPr>
      <w:r>
        <w:rPr/>
        <w:t>Skip to main content</w:t>
      </w:r>
      <w:hyperlink r:id="rId93">
        <w:r>
          <w:rPr>
            <w:rStyle w:val="Hyperlink"/>
          </w:rPr>
          <w:t>Accessibility help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  <w:bookmarkStart w:id="33" w:name="logo_Copy_1"/>
      <w:bookmarkEnd w:id="33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bookmarkStart w:id="34" w:name="ti6dpd_Copy_1"/>
      <w:bookmarkEnd w:id="34"/>
      <w:r>
        <w:rPr/>
        <w:object>
          <v:shape id="control_shape_1" o:allowincell="t" style="width:152.2pt;height:33.7pt" type="#_x0000_t75"/>
          <w:control r:id="rId94" w:name="q" w:shapeid="control_shape_1"/>
        </w:objec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drawing>
          <wp:inline distT="0" distB="0" distL="0" distR="0">
            <wp:extent cx="419100" cy="1219200"/>
            <wp:effectExtent l="0" t="0" r="0" b="0"/>
            <wp:docPr id="47" name="Image21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1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19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23850" cy="323850"/>
            <wp:effectExtent l="0" t="0" r="0" b="0"/>
            <wp:docPr id="48" name="Image22">
              <a:hlinkClick xmlns:a="http://schemas.openxmlformats.org/drawingml/2006/main" r:id="rId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2">
                      <a:hlinkClick r:id="rId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524250" cy="14605"/>
            <wp:effectExtent l="0" t="0" r="0" b="0"/>
            <wp:docPr id="49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99">
        <w:r>
          <w:rPr>
            <w:rStyle w:val="Hyperlink"/>
          </w:rPr>
          <w:t>AI Mode</w:t>
        </w:r>
      </w:hyperlink>
    </w:p>
    <w:p>
      <w:pPr>
        <w:pStyle w:val="Normal"/>
        <w:rPr/>
      </w:pPr>
      <w:r>
        <w:rPr/>
        <w:t>All</w:t>
      </w:r>
    </w:p>
    <w:p>
      <w:pPr>
        <w:pStyle w:val="Normal"/>
        <w:rPr/>
      </w:pPr>
      <w:hyperlink r:id="rId100">
        <w:r>
          <w:rPr>
            <w:rStyle w:val="Hyperlink"/>
          </w:rPr>
          <w:t>Images</w:t>
        </w:r>
      </w:hyperlink>
    </w:p>
    <w:p>
      <w:pPr>
        <w:pStyle w:val="Normal"/>
        <w:rPr/>
      </w:pPr>
      <w:hyperlink r:id="rId101">
        <w:r>
          <w:rPr>
            <w:rStyle w:val="Hyperlink"/>
          </w:rPr>
          <w:t>Short videos</w:t>
        </w:r>
      </w:hyperlink>
    </w:p>
    <w:p>
      <w:pPr>
        <w:pStyle w:val="Normal"/>
        <w:rPr/>
      </w:pPr>
      <w:hyperlink r:id="rId102">
        <w:r>
          <w:rPr>
            <w:rStyle w:val="Hyperlink"/>
          </w:rPr>
          <w:t>Forums</w:t>
        </w:r>
      </w:hyperlink>
    </w:p>
    <w:p>
      <w:pPr>
        <w:pStyle w:val="Normal"/>
        <w:rPr/>
      </w:pPr>
      <w:hyperlink r:id="rId103">
        <w:r>
          <w:rPr>
            <w:rStyle w:val="Hyperlink"/>
          </w:rPr>
          <w:t>Shopping</w:t>
        </w:r>
      </w:hyperlink>
    </w:p>
    <w:p>
      <w:pPr>
        <w:pStyle w:val="Normal"/>
        <w:rPr/>
      </w:pPr>
      <w:hyperlink r:id="rId104">
        <w:r>
          <w:rPr>
            <w:rStyle w:val="Hyperlink"/>
          </w:rPr>
          <w:t>Videos</w:t>
        </w:r>
      </w:hyperlink>
    </w:p>
    <w:p>
      <w:pPr>
        <w:pStyle w:val="Normal"/>
        <w:rPr/>
      </w:pPr>
      <w:r>
        <w:rPr/>
        <w:t>More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Tools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AI Overview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bidi w:val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bidi w:val="0"/>
        <w:rPr/>
      </w:pPr>
      <w:r>
        <w:rPr/>
        <w:drawing>
          <wp:inline distT="0" distB="0" distL="0" distR="0">
            <wp:extent cx="1143000" cy="1143000"/>
            <wp:effectExtent l="0" t="0" r="0" b="0"/>
            <wp:docPr id="50" name="Image23" title="Rich Colour Combinations That Make You Look Expensive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3" title="Rich Colour Combinations That Make You Look Expensive and ...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35" w:name="img-txO4ataTA_2Am9cP4fmT2Qg_ln4lg0_1"/>
      <w:bookmarkEnd w:id="35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bidi w:val="0"/>
        <w:rPr/>
      </w:pPr>
      <w:r>
        <w:rPr/>
        <w:t xml:space="preserve">Affluent and wealthy individuals generally wear </w:t>
      </w:r>
      <w:hyperlink r:id="rId106" w:anchor=":~:text=tonal%20balanced%20and,century." w:tgtFrame="_blank">
        <w:r>
          <w:rPr>
            <w:rStyle w:val="Hyperlink"/>
          </w:rPr>
          <w:t>understated neutral shades and grounded earth tones</w:t>
        </w:r>
      </w:hyperlink>
      <w:r>
        <w:rPr/>
        <w:t xml:space="preserve"> that project quiet confidence rather than loud branding. 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1219200" cy="1219200"/>
            <wp:effectExtent l="0" t="0" r="0" b="0"/>
            <wp:docPr id="51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4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 l="-827" t="-827" r="-827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  <w:bookmarkStart w:id="36" w:name="img-txO4ataTA_2Am9cP4fmT2Qg_ln4lg0_2"/>
      <w:bookmarkEnd w:id="36"/>
      <w:r>
        <w:rPr/>
        <w:t>YouTube +1</w:t>
      </w:r>
    </w:p>
    <w:p>
      <w:pPr>
        <w:pStyle w:val="Normal"/>
        <w:bidi w:val="0"/>
        <w:rPr/>
      </w:pPr>
      <w:r>
        <w:rPr/>
        <w:t>Core Neutral and Earth Tones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Navy Blue:</w:t>
      </w:r>
      <w:r>
        <w:rPr/>
        <w:t xml:space="preserve"> A classic substitute for black that signals authority, heritage, and timeless elegance.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Beige and Camel:</w:t>
      </w:r>
      <w:r>
        <w:rPr/>
        <w:t xml:space="preserve"> Neutral shades that feel warm, approachable, and harmonious.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Cream and Ivory:</w:t>
      </w:r>
      <w:r>
        <w:rPr/>
        <w:t xml:space="preserve"> Softer alternatives to stark white that highlight fine fabric textures and craftsmanship.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Chocolate Brown:</w:t>
      </w:r>
      <w:r>
        <w:rPr/>
        <w:t xml:space="preserve"> A rich tone that looks refined and effortless.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Gray and Charcoal:</w:t>
      </w:r>
      <w:r>
        <w:rPr/>
        <w:t xml:space="preserve"> Subtle mid-tones that offer a clean, balanced look. 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drawing>
          <wp:inline distT="0" distB="0" distL="0" distR="0">
            <wp:extent cx="1219200" cy="1219200"/>
            <wp:effectExtent l="0" t="0" r="0" b="0"/>
            <wp:docPr id="52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 l="-827" t="-827" r="-827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  <w:bookmarkStart w:id="37" w:name="img-txO4ataTA_2Am9cP4fmT2Qg_ln4lg0_3"/>
      <w:bookmarkEnd w:id="37"/>
      <w:r>
        <w:rPr/>
        <w:t>Who What Wear +5</w:t>
      </w:r>
    </w:p>
    <w:p>
      <w:pPr>
        <w:pStyle w:val="BodyText"/>
        <w:bidi w:val="0"/>
        <w:rPr/>
      </w:pPr>
      <w:r>
        <w:rPr/>
        <w:t>Subtle Accent Colors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Forest or Moss Green:</w:t>
      </w:r>
      <w:r>
        <w:rPr/>
        <w:t xml:space="preserve"> Reflects tradition, outdoor heritage, and understated conservatism.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Deep Burgundy:</w:t>
      </w:r>
      <w:r>
        <w:rPr/>
        <w:t xml:space="preserve"> A sophisticated jewel tone used instead of bright, flashy reds.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Soft Pastels:</w:t>
      </w:r>
      <w:r>
        <w:rPr/>
        <w:t xml:space="preserve"> Muted or dusty hues like sage, pale blue, or lavender worn in vintage or softened shades. 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drawing>
          <wp:inline distT="0" distB="0" distL="0" distR="0">
            <wp:extent cx="1219200" cy="1219200"/>
            <wp:effectExtent l="0" t="0" r="0" b="0"/>
            <wp:docPr id="53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6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 l="-827" t="-827" r="-827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  <w:bookmarkStart w:id="38" w:name="img-txO4ataTA_2Am9cP4fmT2Qg_ln4lg0_4"/>
      <w:bookmarkEnd w:id="38"/>
      <w:r>
        <w:rPr/>
        <w:t>YouTube·Lucrative Elegance +4</w:t>
      </w:r>
    </w:p>
    <w:p>
      <w:pPr>
        <w:pStyle w:val="BodyText"/>
        <w:bidi w:val="0"/>
        <w:rPr/>
      </w:pPr>
      <w:r>
        <w:rPr/>
        <w:t>Colors Avoided by the Wealthy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Neon and Bright Shades:</w:t>
      </w:r>
      <w:r>
        <w:rPr/>
        <w:t xml:space="preserve"> High-visibility colors like hot pink, neon orange, or electric blue are generally avoided because they draw flashy, attention-seeking notice. 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drawing>
          <wp:inline distT="0" distB="0" distL="0" distR="0">
            <wp:extent cx="1219200" cy="1219200"/>
            <wp:effectExtent l="0" t="0" r="0" b="0"/>
            <wp:docPr id="54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 l="-827" t="-827" r="-827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  <w:bookmarkStart w:id="39" w:name="img-txO4ataTA_2Am9cP4fmT2Qg_ln4lg0_13"/>
      <w:bookmarkEnd w:id="39"/>
      <w:r>
        <w:rPr/>
        <w:t>YouTube·Dressi +1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>
          <w:rStyle w:val="Strong"/>
        </w:rPr>
        <w:t>Overt Logos:</w:t>
      </w:r>
      <w:r>
        <w:rPr/>
        <w:t xml:space="preserve"> Generational wealth focuses on tactile quality and tailoring rather than screaming net worth through loud colors or branding. 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drawing>
          <wp:inline distT="0" distB="0" distL="0" distR="0">
            <wp:extent cx="1219200" cy="1219200"/>
            <wp:effectExtent l="0" t="0" r="0" b="0"/>
            <wp:docPr id="55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8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 l="-827" t="-827" r="-827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  <w:bookmarkStart w:id="40" w:name="img-txO4ataTA_2Am9cP4fmT2Qg_ln4lg0_14"/>
      <w:bookmarkEnd w:id="40"/>
      <w:r>
        <w:rPr/>
        <w:t>YouTube</w:t>
      </w:r>
    </w:p>
    <w:p>
      <w:pPr>
        <w:pStyle w:val="BodyText"/>
        <w:bidi w:val="0"/>
        <w:rPr/>
      </w:pPr>
      <w:r>
        <w:rPr/>
        <w:t>If you'd like, I can help you: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/>
        <w:t xml:space="preserve">Build a </w:t>
      </w:r>
      <w:r>
        <w:rPr>
          <w:rStyle w:val="Strong"/>
        </w:rPr>
        <w:t>capsule wardrobe</w:t>
      </w:r>
      <w:r>
        <w:rPr/>
        <w:t xml:space="preserve"> using these neutral colors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/>
        <w:t xml:space="preserve">Find specific </w:t>
      </w:r>
      <w:r>
        <w:rPr>
          <w:rStyle w:val="Strong"/>
        </w:rPr>
        <w:t>fabric types</w:t>
      </w:r>
      <w:r>
        <w:rPr/>
        <w:t xml:space="preserve"> (like linen, cashmire, or silk) that elevate these shades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/>
        <w:t xml:space="preserve">Explore how to mix and match these tones for </w:t>
      </w:r>
      <w:r>
        <w:rPr>
          <w:rStyle w:val="Strong"/>
        </w:rPr>
        <w:t>different seasons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/>
        <w:drawing>
          <wp:inline distT="0" distB="0" distL="0" distR="0">
            <wp:extent cx="190500" cy="190500"/>
            <wp:effectExtent l="0" t="0" r="0" b="0"/>
            <wp:docPr id="56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9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YouTube·Lucrative Elegance</w:t>
      </w:r>
      <w:r>
        <mc:AlternateContent>
          <mc:Choice Requires="wps">
            <w:drawing>
              <wp:anchor distT="0" distB="0" distL="0" distR="0" simplePos="0" relativeHeight="73" behindDoc="0" locked="0" layoutInCell="0" allowOverlap="1">
                <wp:simplePos x="0" y="0"/>
                <wp:positionH relativeFrom="page">
                  <wp:posOffset>-38100</wp:posOffset>
                </wp:positionH>
                <wp:positionV relativeFrom="line">
                  <wp:posOffset>635</wp:posOffset>
                </wp:positionV>
                <wp:extent cx="95250" cy="247015"/>
                <wp:effectExtent l="0" t="0" r="0" b="0"/>
                <wp:wrapNone/>
                <wp:docPr id="57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24701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2224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tLeast" w:line="240" w:before="0" w:after="0"/>
                              <w:ind w:hanging="0" w:start="0" w:end="0"/>
                              <w:rPr>
                                <w:bdr w:val="single" w:sz="12" w:space="1" w:color="42444D"/>
                                <w:shd w:fill="FFFFFF" w:val="clear"/>
                              </w:rPr>
                            </w:pPr>
                            <w:r>
                              <w:rPr>
                                <w:bdr w:val="single" w:sz="12" w:space="1" w:color="42444D"/>
                                <w:shd w:fill="FFFFFF" w:val="clear"/>
                              </w:rPr>
                              <w:drawing>
                                <wp:inline distT="0" distB="0" distL="0" distR="0">
                                  <wp:extent cx="95250" cy="95250"/>
                                  <wp:effectExtent l="0" t="0" r="0" b="0"/>
                                  <wp:docPr id="58" name="Image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Image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22242A" style="position:absolute;rotation:-0;width:7.5pt;height:19.45pt;mso-wrap-distance-left:0pt;mso-wrap-distance-right:0pt;mso-wrap-distance-top:0pt;mso-wrap-distance-bottom:0pt;margin-top:0pt;mso-position-vertical:top;mso-position-vertical-relative:text;margin-left:-3pt;mso-position-horizontal-relative:page">
                <v:textbox inset="0in,0in,0in,0in">
                  <w:txbxContent>
                    <w:p>
                      <w:pPr>
                        <w:pStyle w:val="BodyText"/>
                        <w:spacing w:lineRule="atLeast" w:line="240" w:before="0" w:after="0"/>
                        <w:ind w:hanging="0" w:start="0" w:end="0"/>
                        <w:rPr>
                          <w:bdr w:val="single" w:sz="12" w:space="1" w:color="42444D"/>
                          <w:shd w:fill="FFFFFF" w:val="clear"/>
                        </w:rPr>
                      </w:pPr>
                      <w:r>
                        <w:rPr>
                          <w:bdr w:val="single" w:sz="12" w:space="1" w:color="42444D"/>
                          <w:shd w:fill="FFFFFF" w:val="clear"/>
                        </w:rPr>
                        <w:drawing>
                          <wp:inline distT="0" distB="0" distL="0" distR="0">
                            <wp:extent cx="95250" cy="95250"/>
                            <wp:effectExtent l="0" t="0" r="0" b="0"/>
                            <wp:docPr id="59" name="Image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Image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" cy="95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The Color the RICH Hate Seeing You Wear (and 5 That Make ...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Nov 18, 2025 — and leave a like if you want to learn the silent language of elegance. and transform your appearance. into real advantage Let us g...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drawing>
          <wp:inline distT="0" distB="0" distL="0" distR="0">
            <wp:extent cx="2857500" cy="1600200"/>
            <wp:effectExtent l="0" t="0" r="0" b="0"/>
            <wp:docPr id="60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1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1" w:name="img-txO4ataTA_2Am9cP4fmT2Qg_ln4lg0_8"/>
      <w:bookmarkEnd w:id="41"/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14m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</w:r>
      <w:r>
        <mc:AlternateContent>
          <mc:Choice Requires="wps">
            <w:drawing>
              <wp:anchor distT="0" distB="0" distL="0" distR="0" simplePos="0" relativeHeight="76" behindDoc="0" locked="0" layoutInCell="0" allowOverlap="1">
                <wp:simplePos x="0" y="0"/>
                <wp:positionH relativeFrom="page">
                  <wp:posOffset>38100</wp:posOffset>
                </wp:positionH>
                <wp:positionV relativeFrom="line">
                  <wp:posOffset>635</wp:posOffset>
                </wp:positionV>
                <wp:extent cx="1019175" cy="173355"/>
                <wp:effectExtent l="0" t="0" r="0" b="0"/>
                <wp:wrapNone/>
                <wp:docPr id="61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1733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80.25pt;height:13.65pt;mso-wrap-distance-left:0pt;mso-wrap-distance-right:0pt;mso-wrap-distance-top:0pt;mso-wrap-distance-bottom:0pt;margin-top:0pt;mso-position-vertical:top;mso-position-vertical-relative:text;margin-left:3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start="0"/>
        <w:rPr/>
      </w:pPr>
      <w:r>
        <w:rPr/>
        <w:drawing>
          <wp:inline distT="0" distB="0" distL="0" distR="0">
            <wp:extent cx="152400" cy="152400"/>
            <wp:effectExtent l="0" t="0" r="0" b="0"/>
            <wp:docPr id="6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2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2" w:name="img-txO4ataTA_2Am9cP4fmT2Qg_ln4lg0_10"/>
      <w:bookmarkEnd w:id="42"/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Who What Wear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</w:r>
      <w:bookmarkStart w:id="43" w:name="undefined_Copy_1"/>
      <w:bookmarkEnd w:id="43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7 Sophisticated Colors to Wear If You Want to Look Rich All Year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When it comes to looking luxurious, a rich shade of brown is the best color option available. Parisians like Sylvie Mus and A-list...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drawing>
          <wp:inline distT="0" distB="0" distL="0" distR="0">
            <wp:extent cx="1171575" cy="1171575"/>
            <wp:effectExtent l="0" t="0" r="0" b="0"/>
            <wp:docPr id="6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3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4" w:name="img-txO4ataTA_2Am9cP4fmT2Qg_ln4lg0_12"/>
      <w:bookmarkEnd w:id="44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rPr/>
      </w:pPr>
      <w:r>
        <w:rPr/>
        <w:t>Show all</w:t>
      </w:r>
      <w:bookmarkStart w:id="45" w:name="itxO4ataTA_2Am9cP4fmT2Qg_kab51m_1"/>
      <w:bookmarkEnd w:id="45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AI can make mistakes, so double-check responses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  <w:bookmarkStart w:id="46" w:name="z9PoV_Copy_1"/>
      <w:bookmarkEnd w:id="46"/>
      <w:r>
        <mc:AlternateContent>
          <mc:Choice Requires="wps">
            <w:drawing>
              <wp:anchor distT="0" distB="0" distL="0" distR="0" simplePos="0" relativeHeight="80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0477500" cy="173355"/>
                <wp:effectExtent l="0" t="0" r="0" b="0"/>
                <wp:wrapNone/>
                <wp:docPr id="64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0" cy="1733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825pt;height:13.6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bookmarkStart w:id="47" w:name="_thO4au-mMdnz0PEPzKehgAs_69"/>
      <w:bookmarkEnd w:id="47"/>
      <w:r>
        <w:rPr/>
        <w:t>Videos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0" distR="0" simplePos="0" relativeHeight="81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65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118">
        <w:r>
          <w:rPr>
            <w:rStyle w:val="Hyperlink"/>
          </w:rPr>
          <w:t>Every Old Money Color Palette Explained in 8 Minutes</w:t>
        </w:r>
      </w:hyperlink>
    </w:p>
    <w:p>
      <w:pPr>
        <w:pStyle w:val="Normal"/>
        <w:rPr/>
      </w:pPr>
      <w:hyperlink r:id="rId119">
        <w:r>
          <w:rPr>
            <w:rStyle w:val="Hyperlink"/>
          </w:rPr>
          <w:t>YouTube · Dressi</w:t>
        </w:r>
      </w:hyperlink>
    </w:p>
    <w:p>
      <w:pPr>
        <w:pStyle w:val="Normal"/>
        <w:rPr/>
      </w:pPr>
      <w:hyperlink r:id="rId120">
        <w:r>
          <w:rPr>
            <w:rStyle w:val="Hyperlink"/>
          </w:rPr>
          <w:t>Mar 15, 2025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409700" cy="790575"/>
            <wp:effectExtent l="0" t="0" r="0" b="0"/>
            <wp:docPr id="66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4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8" w:name="dimg_thO4au-mMdnz0PEPzKehgAs_2"/>
      <w:bookmarkEnd w:id="48"/>
      <w:r>
        <mc:AlternateContent>
          <mc:Choice Requires="wps">
            <w:drawing>
              <wp:anchor distT="0" distB="0" distL="0" distR="0" simplePos="0" relativeHeight="82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4610100" cy="838200"/>
                <wp:effectExtent l="0" t="0" r="0" b="0"/>
                <wp:wrapNone/>
                <wp:docPr id="67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838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tLeast" w:line="330" w:before="0" w:after="660"/>
                              <w:ind w:hanging="0" w:start="300" w:end="0"/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</w:pPr>
                            <w:r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  <w:t>YouTube · Dressi</w:t>
                            </w:r>
                          </w:p>
                          <w:p>
                            <w:pPr>
                              <w:pStyle w:val="BodyText"/>
                              <w:spacing w:lineRule="atLeast" w:line="330" w:before="0" w:after="0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3pt;height:66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tLeast" w:line="330" w:before="0" w:after="660"/>
                        <w:ind w:hanging="0" w:start="300" w:end="0"/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</w:pPr>
                      <w:r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  <w:t>YouTube · Dressi</w:t>
                      </w:r>
                    </w:p>
                    <w:p>
                      <w:pPr>
                        <w:pStyle w:val="BodyText"/>
                        <w:spacing w:lineRule="atLeast" w:line="330" w:before="0" w:after="0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3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68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11:34</w:t>
      </w:r>
    </w:p>
    <w:p>
      <w:pPr>
        <w:pStyle w:val="Normal"/>
        <w:rPr/>
      </w:pPr>
      <w:hyperlink r:id="rId122">
        <w:r>
          <w:rPr>
            <w:rStyle w:val="Hyperlink"/>
          </w:rPr>
          <w:t>Why Rich Men Only Wear These 7 Color Combinations (Quiet ...</w:t>
        </w:r>
      </w:hyperlink>
    </w:p>
    <w:p>
      <w:pPr>
        <w:pStyle w:val="Normal"/>
        <w:rPr/>
      </w:pPr>
      <w:hyperlink r:id="rId123">
        <w:r>
          <w:rPr>
            <w:rStyle w:val="Hyperlink"/>
          </w:rPr>
          <w:t>YouTube · Dapper Dads</w:t>
        </w:r>
      </w:hyperlink>
    </w:p>
    <w:p>
      <w:pPr>
        <w:pStyle w:val="Normal"/>
        <w:rPr/>
      </w:pPr>
      <w:hyperlink r:id="rId124">
        <w:r>
          <w:rPr>
            <w:rStyle w:val="Hyperlink"/>
          </w:rPr>
          <w:t>2 weeks ago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409700" cy="790575"/>
            <wp:effectExtent l="0" t="0" r="0" b="0"/>
            <wp:docPr id="69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5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9" w:name="dimg_thO4au-mMdnz0PEPzKehgAs_3"/>
      <w:bookmarkEnd w:id="49"/>
      <w:r>
        <mc:AlternateContent>
          <mc:Choice Requires="wps">
            <w:drawing>
              <wp:anchor distT="0" distB="0" distL="0" distR="0" simplePos="0" relativeHeight="85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4610100" cy="838200"/>
                <wp:effectExtent l="0" t="0" r="0" b="0"/>
                <wp:wrapNone/>
                <wp:docPr id="70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838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tLeast" w:line="330" w:before="0" w:after="660"/>
                              <w:ind w:hanging="0" w:start="300" w:end="0"/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</w:pPr>
                            <w:r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  <w:t>YouTube · Dapper Dads</w:t>
                            </w:r>
                          </w:p>
                          <w:p>
                            <w:pPr>
                              <w:pStyle w:val="BodyText"/>
                              <w:spacing w:lineRule="atLeast" w:line="330" w:before="0" w:after="0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3pt;height:66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tLeast" w:line="330" w:before="0" w:after="660"/>
                        <w:ind w:hanging="0" w:start="300" w:end="0"/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</w:pPr>
                      <w:r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  <w:t>YouTube · Dapper Dads</w:t>
                      </w:r>
                    </w:p>
                    <w:p>
                      <w:pPr>
                        <w:pStyle w:val="BodyText"/>
                        <w:spacing w:lineRule="atLeast" w:line="330" w:before="0" w:after="0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6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71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20:27</w:t>
      </w:r>
    </w:p>
    <w:p>
      <w:pPr>
        <w:pStyle w:val="Normal"/>
        <w:rPr/>
      </w:pPr>
      <w:r>
        <w:rPr/>
        <w:t>Discover 7 timeless color combinations for men over 50, like navy with ecru, and charcoal with camel, to achieve quiet luxury.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126">
        <w:r>
          <w:rPr>
            <w:rStyle w:val="Hyperlink"/>
          </w:rPr>
          <w:t>7 Color Secrets Rich Women Use to Look Effortlessly Expensive</w:t>
        </w:r>
      </w:hyperlink>
    </w:p>
    <w:p>
      <w:pPr>
        <w:pStyle w:val="Normal"/>
        <w:rPr/>
      </w:pPr>
      <w:hyperlink r:id="rId127">
        <w:r>
          <w:rPr>
            <w:rStyle w:val="Hyperlink"/>
          </w:rPr>
          <w:t>YouTube · Lucrative Elegance</w:t>
        </w:r>
      </w:hyperlink>
    </w:p>
    <w:p>
      <w:pPr>
        <w:pStyle w:val="Normal"/>
        <w:rPr/>
      </w:pPr>
      <w:hyperlink r:id="rId128">
        <w:r>
          <w:rPr>
            <w:rStyle w:val="Hyperlink"/>
          </w:rPr>
          <w:t>Oct 26, 2025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409700" cy="790575"/>
            <wp:effectExtent l="0" t="0" r="0" b="0"/>
            <wp:docPr id="72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50" w:name="dimg_thO4au-mMdnz0PEPzKehgAs_7"/>
      <w:bookmarkEnd w:id="50"/>
      <w:r>
        <mc:AlternateContent>
          <mc:Choice Requires="wps">
            <w:drawing>
              <wp:anchor distT="0" distB="0" distL="0" distR="0" simplePos="0" relativeHeight="88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4610100" cy="838200"/>
                <wp:effectExtent l="0" t="0" r="0" b="0"/>
                <wp:wrapNone/>
                <wp:docPr id="73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838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tLeast" w:line="330" w:before="0" w:after="660"/>
                              <w:ind w:hanging="0" w:start="300" w:end="0"/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</w:pPr>
                            <w:r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  <w:t>YouTube · Lucrative Elegance</w:t>
                            </w:r>
                          </w:p>
                          <w:p>
                            <w:pPr>
                              <w:pStyle w:val="BodyText"/>
                              <w:spacing w:lineRule="atLeast" w:line="330" w:before="0" w:after="0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3pt;height:66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tLeast" w:line="330" w:before="0" w:after="660"/>
                        <w:ind w:hanging="0" w:start="300" w:end="0"/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</w:pPr>
                      <w:r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  <w:t>YouTube · Lucrative Elegance</w:t>
                      </w:r>
                    </w:p>
                    <w:p>
                      <w:pPr>
                        <w:pStyle w:val="BodyText"/>
                        <w:spacing w:lineRule="atLeast" w:line="330" w:before="0" w:after="0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9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74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12:09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130">
        <w:r>
          <w:rPr>
            <w:rStyle w:val="Hyperlink"/>
          </w:rPr>
          <w:t>Why Rich People Love These Secret Colors!</w:t>
        </w:r>
      </w:hyperlink>
    </w:p>
    <w:p>
      <w:pPr>
        <w:pStyle w:val="Normal"/>
        <w:rPr/>
      </w:pPr>
      <w:hyperlink r:id="rId131">
        <w:r>
          <w:rPr>
            <w:rStyle w:val="Hyperlink"/>
          </w:rPr>
          <w:t>YouTube · Dressi</w:t>
        </w:r>
      </w:hyperlink>
    </w:p>
    <w:p>
      <w:pPr>
        <w:pStyle w:val="Normal"/>
        <w:rPr/>
      </w:pPr>
      <w:hyperlink r:id="rId132">
        <w:r>
          <w:rPr>
            <w:rStyle w:val="Hyperlink"/>
          </w:rPr>
          <w:t>Aug 16, 2025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409700" cy="790575"/>
            <wp:effectExtent l="0" t="0" r="0" b="0"/>
            <wp:docPr id="75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37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51" w:name="dimg_thO4au-mMdnz0PEPzKehgAs_1"/>
      <w:bookmarkEnd w:id="51"/>
      <w:r>
        <mc:AlternateContent>
          <mc:Choice Requires="wps">
            <w:drawing>
              <wp:anchor distT="0" distB="0" distL="0" distR="0" simplePos="0" relativeHeight="91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4610100" cy="838200"/>
                <wp:effectExtent l="0" t="0" r="0" b="0"/>
                <wp:wrapNone/>
                <wp:docPr id="76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838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tLeast" w:line="330" w:before="0" w:after="660"/>
                              <w:ind w:hanging="0" w:start="300" w:end="0"/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</w:pPr>
                            <w:r>
                              <w:rPr>
                                <w:rFonts w:ascii="Roboto;sans-serif" w:hAnsi="Roboto;sans-serif"/>
                                <w:b w:val="false"/>
                                <w:color w:val="9E9E9E"/>
                                <w:sz w:val="21"/>
                              </w:rPr>
                              <w:t>YouTube · Dressi</w:t>
                            </w:r>
                          </w:p>
                          <w:p>
                            <w:pPr>
                              <w:pStyle w:val="BodyText"/>
                              <w:spacing w:lineRule="atLeast" w:line="330" w:before="0" w:after="0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3pt;height:66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tLeast" w:line="330" w:before="0" w:after="660"/>
                        <w:ind w:hanging="0" w:start="300" w:end="0"/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</w:pPr>
                      <w:r>
                        <w:rPr>
                          <w:rFonts w:ascii="Roboto;sans-serif" w:hAnsi="Roboto;sans-serif"/>
                          <w:b w:val="false"/>
                          <w:color w:val="9E9E9E"/>
                          <w:sz w:val="21"/>
                        </w:rPr>
                        <w:t>YouTube · Dressi</w:t>
                      </w:r>
                    </w:p>
                    <w:p>
                      <w:pPr>
                        <w:pStyle w:val="BodyText"/>
                        <w:spacing w:lineRule="atLeast" w:line="330" w:before="0" w:after="0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2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77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30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30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44:03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hyperlink r:id="rId134">
        <w:r>
          <w:rPr>
            <w:rStyle w:val="Hyperlink"/>
          </w:rPr>
          <w:t>View all</w:t>
        </w:r>
      </w:hyperlink>
    </w:p>
    <w:p>
      <w:pPr>
        <w:pStyle w:val="BodyText"/>
        <w:rPr/>
      </w:pPr>
      <w:bookmarkStart w:id="52" w:name="fld_thO4au-mMdnz0PEPzKehgAs_1"/>
      <w:bookmarkStart w:id="53" w:name="_thO4au-mMdnz0PEPzKehgAs_117"/>
      <w:bookmarkEnd w:id="52"/>
      <w:bookmarkEnd w:id="53"/>
      <w:r>
        <w:rPr/>
        <w:t>People also ask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colors do rich people typically wear?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colors to wear to attract wealth?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colors give off luxury?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What color makes you look rich?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Heading3"/>
        <w:rPr/>
      </w:pPr>
      <w:hyperlink r:id="rId135">
        <w:bookmarkStart w:id="54" w:name="_thO4au-mMdnz0PEPzKehgAs_91"/>
        <w:bookmarkEnd w:id="54"/>
        <w:r>
          <w:rPr>
            <w:rStyle w:val="Hyperlink"/>
          </w:rPr>
          <w:t>The Secret Color Palette of the Ultra-Wealthy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190500" cy="190500"/>
            <wp:effectExtent l="0" t="0" r="0" b="0"/>
            <wp:docPr id="78" name="Image38">
              <a:hlinkClick xmlns:a="http://schemas.openxmlformats.org/drawingml/2006/main" r:id="rId1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8">
                      <a:hlinkClick r:id="rId1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38">
        <w:r>
          <w:rPr>
            <w:rStyle w:val="Hyperlink"/>
          </w:rPr>
          <w:t>YouTube · Dressi</w:t>
        </w:r>
      </w:hyperlink>
    </w:p>
    <w:p>
      <w:pPr>
        <w:pStyle w:val="BodyText"/>
        <w:rPr/>
      </w:pPr>
      <w:hyperlink r:id="rId139">
        <w:r>
          <w:rPr>
            <w:rStyle w:val="Hyperlink"/>
            <w:i/>
            <w:iCs/>
          </w:rPr>
          <w:t>312.4K+ views · 1 year ago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99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79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2.7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drawing>
          <wp:inline distT="0" distB="0" distL="0" distR="0">
            <wp:extent cx="1409700" cy="790575"/>
            <wp:effectExtent l="0" t="0" r="0" b="0"/>
            <wp:docPr id="80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9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55" w:name="dimg_thO4au-mMdnz0PEPzKehgAs_9"/>
      <w:bookmarkEnd w:id="55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11:03</w:t>
      </w:r>
    </w:p>
    <w:p>
      <w:pPr>
        <w:pStyle w:val="BodyText"/>
        <w:rPr/>
      </w:pPr>
      <w:r>
        <w:rPr/>
        <w:t>1. navy 2. camel (between beige &amp; tan) 3. cream 4. grey 5.forest green 6. burgundy 7. muted colors.</w:t>
      </w:r>
    </w:p>
    <w:p>
      <w:pPr>
        <w:pStyle w:val="BodyText"/>
        <w:rPr/>
      </w:pPr>
      <w:r>
        <w:rPr/>
        <w:t xml:space="preserve">Missing: affluent ‎| Show results with: </w:t>
      </w:r>
      <w:hyperlink r:id="rId141">
        <w:r>
          <w:rPr>
            <w:rStyle w:val="Hyperlink"/>
          </w:rPr>
          <w:t>affluent</w:t>
        </w:r>
      </w:hyperlink>
    </w:p>
    <w:p>
      <w:pPr>
        <w:pStyle w:val="Heading3"/>
        <w:rPr/>
      </w:pPr>
      <w:hyperlink r:id="rId142">
        <w:bookmarkStart w:id="56" w:name="_thO4au-mMdnz0PEPzKehgAs_85"/>
        <w:bookmarkEnd w:id="56"/>
        <w:r>
          <w:rPr>
            <w:rStyle w:val="Hyperlink"/>
            <w:lang w:val="en-US"/>
          </w:rPr>
          <w:t>Rich Colour Combinations That Make You Look Expensive ...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81" name="Image40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0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45">
        <w:r>
          <w:rPr>
            <w:rStyle w:val="Hyperlink"/>
            <w:lang w:val="en-US"/>
          </w:rPr>
          <w:t>Medium · FreshFitFortune</w:t>
        </w:r>
      </w:hyperlink>
    </w:p>
    <w:p>
      <w:pPr>
        <w:pStyle w:val="BodyText"/>
        <w:rPr/>
      </w:pPr>
      <w:hyperlink r:id="rId146">
        <w:r>
          <w:rPr>
            <w:rStyle w:val="Hyperlink"/>
            <w:i/>
            <w:iCs/>
            <w:lang w:val="en-US"/>
          </w:rPr>
          <w:t>1 like · 1 year ago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02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82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2.7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What It Says: </w:t>
      </w:r>
      <w:r>
        <w:rPr>
          <w:rStyle w:val="Emphasis"/>
          <w:lang w:val="en-US"/>
        </w:rPr>
        <w:t>White and beige are synonymous with cleanliness, calm, and wealth</w:t>
      </w:r>
      <w:r>
        <w:rPr>
          <w:lang w:val="en-US"/>
        </w:rPr>
        <w:t>. It's the outfit you wear when you don't need to prove anything.</w:t>
      </w:r>
      <w:r>
        <w:fldChar w:fldCharType="begin"/>
      </w:r>
      <w:r>
        <w:rPr>
          <w:rStyle w:val="Hyperlink"/>
          <w:lang w:val="en-US"/>
        </w:rPr>
        <w:instrText xml:space="preserve"> HYPERLINK "https://medium.com/@freshfitfortune/rich-colour-combinations-that-make-you-look-expensive-and-effortless-2b3f1b76839d" \l ":~:text=What%20It%20Says%3A,don't%20need%20to%20prove%20anything."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Heading3"/>
        <w:rPr/>
      </w:pPr>
      <w:hyperlink r:id="rId147">
        <w:bookmarkStart w:id="57" w:name="_thO4au-mMdnz0PEPzKehgAs_90"/>
        <w:bookmarkEnd w:id="57"/>
        <w:r>
          <w:rPr>
            <w:rStyle w:val="Hyperlink"/>
            <w:lang w:val="en-US"/>
          </w:rPr>
          <w:t>The Only 7 Colors to Buy If You Want to Look Sophisticated ...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83" name="Image41">
              <a:hlinkClick xmlns:a="http://schemas.openxmlformats.org/drawingml/2006/main" r:id="rId1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41">
                      <a:hlinkClick r:id="rId1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 l="-3779" t="-3922" r="0" b="-3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50">
        <w:r>
          <w:rPr>
            <w:rStyle w:val="Hyperlink"/>
            <w:lang w:val="en-US"/>
          </w:rPr>
          <w:t>Who What Wear</w:t>
        </w:r>
      </w:hyperlink>
    </w:p>
    <w:p>
      <w:pPr>
        <w:pStyle w:val="BodyText"/>
        <w:rPr/>
      </w:pPr>
      <w:hyperlink r:id="rId151">
        <w:r>
          <w:rPr>
            <w:rStyle w:val="Hyperlink"/>
            <w:i/>
            <w:iCs/>
            <w:lang w:val="en-US"/>
          </w:rPr>
          <w:t>https://www.whowhatwear.com › Fashion › Trends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04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84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2.7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Oct 14, 2024 — Here, check out the seven colors, from </w:t>
      </w:r>
      <w:r>
        <w:rPr>
          <w:rStyle w:val="Emphasis"/>
          <w:lang w:val="en-US"/>
        </w:rPr>
        <w:t>navy to charcoal</w:t>
      </w:r>
      <w:r>
        <w:rPr>
          <w:lang w:val="en-US"/>
        </w:rPr>
        <w:t>, that our editors swear by to look rich and sophisticated all year long.</w:t>
      </w:r>
    </w:p>
    <w:p>
      <w:pPr>
        <w:pStyle w:val="BodyText"/>
        <w:rPr/>
      </w:pPr>
      <w:r>
        <w:rPr>
          <w:lang w:val="en-US"/>
        </w:rPr>
        <w:t xml:space="preserve">Missing: affluent ‎| Show results with: </w:t>
      </w:r>
      <w:hyperlink r:id="rId152">
        <w:r>
          <w:rPr>
            <w:rStyle w:val="Hyperlink"/>
            <w:lang w:val="en-US"/>
          </w:rPr>
          <w:t>affluent</w:t>
        </w:r>
      </w:hyperlink>
    </w:p>
    <w:p>
      <w:pPr>
        <w:pStyle w:val="BodyText"/>
        <w:rPr/>
      </w:pPr>
      <w:r>
        <w:rPr/>
        <w:t>Discussions and forums</w:t>
      </w:r>
    </w:p>
    <w:p>
      <w:pPr>
        <w:pStyle w:val="BodyText"/>
        <w:rPr/>
      </w:pPr>
      <w:hyperlink r:id="rId153">
        <w:bookmarkStart w:id="58" w:name="_thO4au-mMdnz0PEPzKehgAs_83"/>
        <w:bookmarkEnd w:id="58"/>
        <w:r>
          <w:rPr>
            <w:rStyle w:val="Hyperlink"/>
          </w:rPr>
          <w:t>Do wealthy people avoid wearing the color brown?</w:t>
        </w:r>
      </w:hyperlink>
    </w:p>
    <w:p>
      <w:pPr>
        <w:pStyle w:val="BodyText"/>
        <w:rPr/>
      </w:pPr>
      <w:r>
        <w:rPr/>
        <w:drawing>
          <wp:inline distT="0" distB="0" distL="0" distR="0">
            <wp:extent cx="171450" cy="171450"/>
            <wp:effectExtent l="0" t="0" r="0" b="0"/>
            <wp:docPr id="85" name="Image42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42">
                      <a:hlinkClick r:id="rId1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56">
        <w:r>
          <w:rPr>
            <w:rStyle w:val="Hyperlink"/>
          </w:rPr>
          <w:t>Reddit · </w:t>
        </w:r>
      </w:hyperlink>
    </w:p>
    <w:p>
      <w:pPr>
        <w:pStyle w:val="BodyText"/>
        <w:rPr/>
      </w:pPr>
      <w:hyperlink r:id="rId157">
        <w:r>
          <w:rPr>
            <w:rStyle w:val="Hyperlink"/>
          </w:rPr>
          <w:t>r/answers</w:t>
        </w:r>
      </w:hyperlink>
    </w:p>
    <w:p>
      <w:pPr>
        <w:pStyle w:val="BodyText"/>
        <w:rPr/>
      </w:pPr>
      <w:hyperlink r:id="rId158">
        <w:r>
          <w:rPr>
            <w:rStyle w:val="Hyperlink"/>
          </w:rPr>
          <w:t> </w:t>
        </w:r>
        <w:r>
          <w:rPr>
            <w:rStyle w:val="Hyperlink"/>
          </w:rPr>
          <w:t>· 420+ comments</w:t>
        </w:r>
      </w:hyperlink>
    </w:p>
    <w:p>
      <w:pPr>
        <w:pStyle w:val="BodyText"/>
        <w:rPr/>
      </w:pPr>
      <w:hyperlink r:id="rId159">
        <w:r>
          <w:rPr>
            <w:rStyle w:val="Hyperlink"/>
          </w:rPr>
          <w:t> </w:t>
        </w:r>
        <w:r>
          <w:rPr>
            <w:rStyle w:val="Hyperlink"/>
          </w:rPr>
          <w:t>· 9 months ago</w:t>
        </w:r>
      </w:hyperlink>
    </w:p>
    <w:p>
      <w:pPr>
        <w:pStyle w:val="BodyText"/>
        <w:rPr/>
      </w:pPr>
      <w:r>
        <w:rPr/>
        <w:t> </w:t>
      </w:r>
      <w:r>
        <w:rPr/>
        <w:t>· 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06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86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Historically in Britain, the upper-classes would have a town house and a country house. Brown ...  </w:t>
      </w:r>
      <w:hyperlink r:id="rId160">
        <w:r>
          <w:rPr>
            <w:rStyle w:val="Hyperlink"/>
          </w:rPr>
          <w:t>More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Top answer · 739 votes · 9 months ago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Wealthy people wear brown all the time. There are specific functions where you're expected ...  </w:t>
      </w:r>
      <w:hyperlink r:id="rId161">
        <w:r>
          <w:rPr>
            <w:rStyle w:val="Hyperlink"/>
          </w:rPr>
          <w:t>More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127 votes · 9 months ago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r/imaginarygatekeeping  </w:t>
      </w:r>
      <w:hyperlink r:id="rId162">
        <w:r>
          <w:rPr>
            <w:rStyle w:val="Hyperlink"/>
          </w:rPr>
          <w:t>More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  <w:t>80 votes · 9 months ago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hyperlink r:id="rId163">
        <w:bookmarkStart w:id="59" w:name="_thO4au-mMdnz0PEPzKehgAs_112"/>
        <w:bookmarkEnd w:id="59"/>
        <w:r>
          <w:rPr>
            <w:rStyle w:val="Hyperlink"/>
          </w:rPr>
          <w:t>Is there something about wearing all white that makes people look rich?</w:t>
        </w:r>
      </w:hyperlink>
    </w:p>
    <w:p>
      <w:pPr>
        <w:pStyle w:val="BodyText"/>
        <w:rPr/>
      </w:pPr>
      <w:r>
        <w:rPr/>
        <w:drawing>
          <wp:inline distT="0" distB="0" distL="0" distR="0">
            <wp:extent cx="171450" cy="171450"/>
            <wp:effectExtent l="0" t="0" r="0" b="0"/>
            <wp:docPr id="87" name="Image43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43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66">
        <w:r>
          <w:rPr>
            <w:rStyle w:val="Hyperlink"/>
          </w:rPr>
          <w:t>Quora · </w:t>
        </w:r>
      </w:hyperlink>
    </w:p>
    <w:p>
      <w:pPr>
        <w:pStyle w:val="BodyText"/>
        <w:rPr/>
      </w:pPr>
      <w:hyperlink r:id="rId167">
        <w:r>
          <w:rPr>
            <w:rStyle w:val="Hyperlink"/>
          </w:rPr>
          <w:t>30+ answers</w:t>
        </w:r>
      </w:hyperlink>
    </w:p>
    <w:p>
      <w:pPr>
        <w:pStyle w:val="BodyText"/>
        <w:rPr/>
      </w:pPr>
      <w:hyperlink r:id="rId168">
        <w:r>
          <w:rPr>
            <w:rStyle w:val="Hyperlink"/>
          </w:rPr>
          <w:t> </w:t>
        </w:r>
        <w:r>
          <w:rPr>
            <w:rStyle w:val="Hyperlink"/>
          </w:rPr>
          <w:t>· 7 years ago</w:t>
        </w:r>
      </w:hyperlink>
    </w:p>
    <w:p>
      <w:pPr>
        <w:pStyle w:val="BodyText"/>
        <w:rPr/>
      </w:pPr>
      <w:r>
        <w:rPr/>
        <w:t> </w:t>
      </w:r>
      <w:r>
        <w:rPr/>
        <w:t>· 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08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88" name="Fram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hyperlink r:id="rId169">
        <w:bookmarkStart w:id="60" w:name="_thO4au-mMdnz0PEPzKehgAs_115"/>
        <w:bookmarkEnd w:id="60"/>
        <w:r>
          <w:rPr>
            <w:rStyle w:val="Hyperlink"/>
          </w:rPr>
          <w:t>What color is wealthy color scheme?</w:t>
        </w:r>
      </w:hyperlink>
    </w:p>
    <w:p>
      <w:pPr>
        <w:pStyle w:val="BodyText"/>
        <w:rPr/>
      </w:pPr>
      <w:r>
        <w:rPr/>
        <w:drawing>
          <wp:inline distT="0" distB="0" distL="0" distR="0">
            <wp:extent cx="171450" cy="171450"/>
            <wp:effectExtent l="0" t="0" r="0" b="0"/>
            <wp:docPr id="89" name="Image44">
              <a:hlinkClick xmlns:a="http://schemas.openxmlformats.org/drawingml/2006/main" r:id="rId1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4">
                      <a:hlinkClick r:id="rId1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72">
        <w:r>
          <w:rPr>
            <w:rStyle w:val="Hyperlink"/>
          </w:rPr>
          <w:t>Quora · </w:t>
        </w:r>
      </w:hyperlink>
    </w:p>
    <w:p>
      <w:pPr>
        <w:pStyle w:val="BodyText"/>
        <w:rPr/>
      </w:pPr>
      <w:hyperlink r:id="rId173">
        <w:r>
          <w:rPr>
            <w:rStyle w:val="Hyperlink"/>
          </w:rPr>
          <w:t>30+ answers</w:t>
        </w:r>
      </w:hyperlink>
    </w:p>
    <w:p>
      <w:pPr>
        <w:pStyle w:val="BodyText"/>
        <w:rPr/>
      </w:pPr>
      <w:hyperlink r:id="rId174">
        <w:r>
          <w:rPr>
            <w:rStyle w:val="Hyperlink"/>
          </w:rPr>
          <w:t> </w:t>
        </w:r>
        <w:r>
          <w:rPr>
            <w:rStyle w:val="Hyperlink"/>
          </w:rPr>
          <w:t>· 9 years ago</w:t>
        </w:r>
      </w:hyperlink>
    </w:p>
    <w:p>
      <w:pPr>
        <w:pStyle w:val="BodyText"/>
        <w:rPr/>
      </w:pPr>
      <w:r>
        <w:rPr/>
        <w:t> </w:t>
      </w:r>
      <w:r>
        <w:rPr/>
        <w:t>· </w: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10" behindDoc="0" locked="0" layoutInCell="0" allowOverlap="1">
                <wp:simplePos x="0" y="0"/>
                <wp:positionH relativeFrom="page">
                  <wp:posOffset>247650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90" name="Fram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9.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HorizontalLine"/>
        <w:rPr/>
      </w:pPr>
      <w:r>
        <w:rPr/>
      </w:r>
    </w:p>
    <w:p>
      <w:pPr>
        <w:pStyle w:val="BodyText"/>
        <w:rPr/>
      </w:pPr>
      <w:hyperlink r:id="rId175">
        <w:r>
          <w:rPr>
            <w:rStyle w:val="Hyperlink"/>
          </w:rPr>
          <w:t>See more</w:t>
        </w:r>
      </w:hyperlink>
    </w:p>
    <w:p>
      <w:pPr>
        <w:pStyle w:val="Heading3"/>
        <w:rPr/>
      </w:pPr>
      <w:hyperlink r:id="rId176">
        <w:bookmarkStart w:id="61" w:name="_thO4au-mMdnz0PEPzKehgAs_92"/>
        <w:bookmarkEnd w:id="61"/>
        <w:r>
          <w:rPr>
            <w:rStyle w:val="Hyperlink"/>
            <w:lang w:val="en-US"/>
          </w:rPr>
          <w:t>Why do Rich People always wear white? : r/questions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91" name="Image45">
              <a:hlinkClick xmlns:a="http://schemas.openxmlformats.org/drawingml/2006/main" r:id="rId1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45">
                      <a:hlinkClick r:id="rId1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79">
        <w:r>
          <w:rPr>
            <w:rStyle w:val="Hyperlink"/>
            <w:lang w:val="en-US"/>
          </w:rPr>
          <w:t>Reddit · r/questions</w:t>
        </w:r>
      </w:hyperlink>
    </w:p>
    <w:p>
      <w:pPr>
        <w:pStyle w:val="BodyText"/>
        <w:rPr/>
      </w:pPr>
      <w:hyperlink r:id="rId180">
        <w:r>
          <w:rPr>
            <w:rStyle w:val="Hyperlink"/>
            <w:i/>
            <w:iCs/>
            <w:lang w:val="en-US"/>
          </w:rPr>
          <w:t>100+ comments · 1 year ago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12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92" name="Fram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2.7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>
          <w:lang w:val="en-US"/>
        </w:rPr>
      </w:pPr>
      <w:r>
        <w:rPr>
          <w:lang w:val="en-US"/>
        </w:rPr>
        <w:t>It's just a weird thing ive noticed. Every time I go into a rich area ((ex) Borderline rich-Mega rich) I always see a large amount of white clothing. Why? ...</w:t>
      </w:r>
    </w:p>
    <w:p>
      <w:pPr>
        <w:pStyle w:val="BodyText"/>
        <w:rPr/>
      </w:pPr>
      <w:hyperlink r:id="rId181">
        <w:r>
          <w:rPr>
            <w:rStyle w:val="Hyperlink"/>
            <w:lang w:val="en-US"/>
          </w:rPr>
          <w:t>102 answers</w:t>
        </w:r>
      </w:hyperlink>
      <w:r>
        <w:rPr>
          <w:lang w:val="en-US"/>
        </w:rPr>
        <w:t> · Top answer: Rich people often wear white because it symbolizes luxury and status. White is harder to keep ...</w:t>
      </w:r>
    </w:p>
    <w:p>
      <w:pPr>
        <w:pStyle w:val="BodyText"/>
        <w:rPr/>
      </w:pPr>
      <w:hyperlink r:id="rId182">
        <w:r>
          <w:rPr>
            <w:rStyle w:val="Hyperlink"/>
            <w:lang w:val="en-US"/>
          </w:rPr>
          <w:t>How to appear "high-end" and "</w:t>
        </w:r>
        <w:r>
          <w:rPr>
            <w:rStyle w:val="Hyperlink"/>
            <w:i/>
            <w:iCs/>
            <w:lang w:val="en-US"/>
          </w:rPr>
          <w:t>wealthy</w:t>
        </w:r>
        <w:r>
          <w:rPr>
            <w:rStyle w:val="Hyperlink"/>
            <w:lang w:val="en-US"/>
          </w:rPr>
          <w:t>" through ...</w:t>
        </w:r>
      </w:hyperlink>
    </w:p>
    <w:p>
      <w:pPr>
        <w:pStyle w:val="BodyText"/>
        <w:rPr>
          <w:lang w:val="en-US"/>
        </w:rPr>
      </w:pPr>
      <w:r>
        <w:rPr>
          <w:lang w:val="en-US"/>
        </w:rPr>
        <w:t>235 answers</w:t>
      </w:r>
    </w:p>
    <w:p>
      <w:pPr>
        <w:pStyle w:val="BodyText"/>
        <w:rPr>
          <w:lang w:val="en-US"/>
        </w:rPr>
      </w:pPr>
      <w:r>
        <w:rPr>
          <w:lang w:val="en-US"/>
        </w:rPr>
        <w:t>Feb 17, 2023</w:t>
      </w:r>
    </w:p>
    <w:p>
      <w:pPr>
        <w:pStyle w:val="BodyText"/>
        <w:rPr/>
      </w:pPr>
      <w:hyperlink r:id="rId183">
        <w:r>
          <w:rPr>
            <w:rStyle w:val="Hyperlink"/>
            <w:i/>
            <w:iCs/>
            <w:lang w:val="en-US"/>
          </w:rPr>
          <w:t>Do wealthy</w:t>
        </w:r>
        <w:r>
          <w:rPr>
            <w:rStyle w:val="Hyperlink"/>
            <w:lang w:val="en-US"/>
          </w:rPr>
          <w:t xml:space="preserve"> people avoid </w:t>
        </w:r>
        <w:r>
          <w:rPr>
            <w:rStyle w:val="Hyperlink"/>
            <w:i/>
            <w:iCs/>
            <w:lang w:val="en-US"/>
          </w:rPr>
          <w:t>wearing</w:t>
        </w:r>
        <w:r>
          <w:rPr>
            <w:rStyle w:val="Hyperlink"/>
            <w:lang w:val="en-US"/>
          </w:rPr>
          <w:t xml:space="preserve"> the </w:t>
        </w:r>
        <w:r>
          <w:rPr>
            <w:rStyle w:val="Hyperlink"/>
            <w:i/>
            <w:iCs/>
            <w:lang w:val="en-US"/>
          </w:rPr>
          <w:t>color</w:t>
        </w:r>
        <w:r>
          <w:rPr>
            <w:rStyle w:val="Hyperlink"/>
            <w:lang w:val="en-US"/>
          </w:rPr>
          <w:t xml:space="preserve"> brown?</w:t>
        </w:r>
      </w:hyperlink>
    </w:p>
    <w:p>
      <w:pPr>
        <w:pStyle w:val="BodyText"/>
        <w:rPr>
          <w:lang w:val="en-US"/>
        </w:rPr>
      </w:pPr>
      <w:r>
        <w:rPr>
          <w:lang w:val="en-US"/>
        </w:rPr>
        <w:t>429 answers</w:t>
      </w:r>
    </w:p>
    <w:p>
      <w:pPr>
        <w:pStyle w:val="BodyText"/>
        <w:rPr>
          <w:lang w:val="en-US"/>
        </w:rPr>
      </w:pPr>
      <w:r>
        <w:rPr>
          <w:lang w:val="en-US"/>
        </w:rPr>
        <w:t>Dec 25, 2025</w:t>
      </w:r>
    </w:p>
    <w:p>
      <w:pPr>
        <w:pStyle w:val="BodyText"/>
        <w:rPr/>
      </w:pPr>
      <w:hyperlink r:id="rId184">
        <w:r>
          <w:rPr>
            <w:rStyle w:val="Hyperlink"/>
            <w:lang w:val="en-US"/>
          </w:rPr>
          <w:t>More results from www.reddit.com</w:t>
        </w:r>
      </w:hyperlink>
    </w:p>
    <w:p>
      <w:pPr>
        <w:pStyle w:val="Heading3"/>
        <w:rPr/>
      </w:pPr>
      <w:hyperlink r:id="rId185">
        <w:bookmarkStart w:id="62" w:name="_thO4au-mMdnz0PEPzKehgAs_86"/>
        <w:bookmarkEnd w:id="62"/>
        <w:r>
          <w:rPr>
            <w:rStyle w:val="Hyperlink"/>
            <w:lang w:val="en-US"/>
          </w:rPr>
          <w:t>Rich People Color Palette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93" name="Image46">
              <a:hlinkClick xmlns:a="http://schemas.openxmlformats.org/drawingml/2006/main" r:id="rId1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46">
                      <a:hlinkClick r:id="rId1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88">
        <w:r>
          <w:rPr>
            <w:rStyle w:val="Hyperlink"/>
            <w:lang w:val="en-US"/>
          </w:rPr>
          <w:t>Pinterest</w:t>
        </w:r>
      </w:hyperlink>
    </w:p>
    <w:p>
      <w:pPr>
        <w:pStyle w:val="BodyText"/>
        <w:rPr/>
      </w:pPr>
      <w:hyperlink r:id="rId189">
        <w:r>
          <w:rPr>
            <w:rStyle w:val="Hyperlink"/>
            <w:i/>
            <w:iCs/>
            <w:lang w:val="en-US"/>
          </w:rPr>
          <w:t>https://www.pinterest.com › ... › Rich Colour Palette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14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94" name="Fram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2.7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Color | Clothes to have in your closet, Color palette for home rich people, · </w:t>
      </w:r>
      <w:r>
        <w:rPr>
          <w:rStyle w:val="Emphasis"/>
          <w:lang w:val="en-US"/>
        </w:rPr>
        <w:t>Apricot Color Combination Outfit</w:t>
      </w:r>
      <w:r>
        <w:rPr>
          <w:lang w:val="en-US"/>
        </w:rPr>
        <w:t xml:space="preserve"> · Cool Tone Colors To Wear · Rich Colour Combo.</w:t>
      </w:r>
      <w:r>
        <w:fldChar w:fldCharType="begin"/>
      </w:r>
      <w:r>
        <w:rPr>
          <w:rStyle w:val="Hyperlink"/>
          <w:lang w:val="en-US"/>
        </w:rPr>
        <w:instrText xml:space="preserve"> HYPERLINK "https://www.pinterest.com/ideas/rich-people-color-palette/911928190561/" \l ":~:text=Apricot%20Color%20Combination%20Outfit,Rich%20Colour%20Combo"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Read more</w:t>
      </w:r>
      <w:r>
        <w:rPr>
          <w:rStyle w:val="Hyperlink"/>
          <w:lang w:val="en-US"/>
        </w:rPr>
        <w:fldChar w:fldCharType="end"/>
      </w:r>
    </w:p>
    <w:p>
      <w:pPr>
        <w:pStyle w:val="BodyText"/>
        <w:rPr/>
      </w:pPr>
      <w:r>
        <w:rPr>
          <w:lang w:val="en-US"/>
        </w:rPr>
        <w:t xml:space="preserve">Missing: affluent ‎| Show results with: </w:t>
      </w:r>
      <w:hyperlink r:id="rId190">
        <w:r>
          <w:rPr>
            <w:rStyle w:val="Hyperlink"/>
            <w:lang w:val="en-US"/>
          </w:rPr>
          <w:t>affluent</w:t>
        </w:r>
      </w:hyperlink>
    </w:p>
    <w:p>
      <w:pPr>
        <w:pStyle w:val="Heading3"/>
        <w:rPr/>
      </w:pPr>
      <w:hyperlink r:id="rId191">
        <w:bookmarkStart w:id="63" w:name="_thO4au-mMdnz0PEPzKehgAs_89"/>
        <w:bookmarkEnd w:id="63"/>
        <w:r>
          <w:rPr>
            <w:rStyle w:val="Hyperlink"/>
            <w:lang w:val="en-US"/>
          </w:rPr>
          <w:t>The Psychology of Color in Old Money Fashion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95" name="Image47">
              <a:hlinkClick xmlns:a="http://schemas.openxmlformats.org/drawingml/2006/main" r:id="rId1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47">
                      <a:hlinkClick r:id="rId1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94">
        <w:r>
          <w:rPr>
            <w:rStyle w:val="Hyperlink"/>
            <w:lang w:val="en-US"/>
          </w:rPr>
          <w:t>Lovau</w:t>
        </w:r>
      </w:hyperlink>
    </w:p>
    <w:p>
      <w:pPr>
        <w:pStyle w:val="BodyText"/>
        <w:rPr/>
      </w:pPr>
      <w:hyperlink r:id="rId195">
        <w:r>
          <w:rPr>
            <w:rStyle w:val="Hyperlink"/>
            <w:i/>
            <w:iCs/>
            <w:lang w:val="en-US"/>
          </w:rPr>
          <w:t>https://lovau.com › News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16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96" name="Fram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2.7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>
          <w:lang w:val="en-US"/>
        </w:rPr>
        <w:t xml:space="preserve">Ever wondered why old money wardrobes avoid loud colors? Discover the psychology behind the hues of wealth—from </w:t>
      </w:r>
      <w:r>
        <w:rPr>
          <w:rStyle w:val="Emphasis"/>
          <w:lang w:val="en-US"/>
        </w:rPr>
        <w:t>cream and navy</w:t>
      </w:r>
      <w:r>
        <w:rPr>
          <w:lang w:val="en-US"/>
        </w:rPr>
        <w:t xml:space="preserve"> to sage and burgundy.</w:t>
      </w:r>
    </w:p>
    <w:p>
      <w:pPr>
        <w:pStyle w:val="Heading3"/>
        <w:rPr/>
      </w:pPr>
      <w:hyperlink r:id="rId196">
        <w:bookmarkStart w:id="64" w:name="_thO4au-mMdnz0PEPzKehgAs_87"/>
        <w:bookmarkEnd w:id="64"/>
        <w:r>
          <w:rPr>
            <w:rStyle w:val="Hyperlink"/>
            <w:lang w:val="en-US"/>
          </w:rPr>
          <w:t>Why do rich people prefer to wear white or black?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66700" cy="266700"/>
            <wp:effectExtent l="0" t="0" r="0" b="0"/>
            <wp:docPr id="97" name="Image48">
              <a:hlinkClick xmlns:a="http://schemas.openxmlformats.org/drawingml/2006/main" r:id="rId1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48">
                      <a:hlinkClick r:id="rId1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rcRect l="-3779" t="-3779" r="0" b="-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5C6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hyperlink r:id="rId199">
        <w:r>
          <w:rPr>
            <w:rStyle w:val="Hyperlink"/>
            <w:lang w:val="en-US"/>
          </w:rPr>
          <w:t>Quora</w:t>
        </w:r>
      </w:hyperlink>
    </w:p>
    <w:p>
      <w:pPr>
        <w:pStyle w:val="BodyText"/>
        <w:rPr/>
      </w:pPr>
      <w:hyperlink r:id="rId200">
        <w:r>
          <w:rPr>
            <w:rStyle w:val="Hyperlink"/>
            <w:i/>
            <w:iCs/>
            <w:lang w:val="en-US"/>
          </w:rPr>
          <w:t>30+ answers · 7 years ago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distT="0" distB="0" distL="0" distR="0" simplePos="0" relativeHeight="118" behindDoc="0" locked="0" layoutInCell="0" allowOverlap="1">
                <wp:simplePos x="0" y="0"/>
                <wp:positionH relativeFrom="page">
                  <wp:posOffset>161925</wp:posOffset>
                </wp:positionH>
                <wp:positionV relativeFrom="line">
                  <wp:posOffset>635</wp:posOffset>
                </wp:positionV>
                <wp:extent cx="209550" cy="209550"/>
                <wp:effectExtent l="0" t="0" r="0" b="0"/>
                <wp:wrapNone/>
                <wp:docPr id="98" name="Fram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09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12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5pt;height:16.5pt;mso-wrap-distance-left:0pt;mso-wrap-distance-right:0pt;mso-wrap-distance-top:0pt;mso-wrap-distance-bottom:0pt;margin-top:0pt;mso-position-vertical:top;mso-position-vertical-relative:text;margin-left:12.75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283"/>
                        <w:ind w:hanging="0" w:start="12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>
          <w:lang w:val="en-US"/>
        </w:rPr>
      </w:pPr>
      <w:r>
        <w:rPr>
          <w:lang w:val="en-US"/>
        </w:rPr>
        <w:t>Why do rich people prefer to wear white or black?</w:t>
      </w:r>
    </w:p>
    <w:p>
      <w:pPr>
        <w:pStyle w:val="BodyText"/>
        <w:rPr/>
      </w:pPr>
      <w:hyperlink r:id="rId201">
        <w:r>
          <w:rPr>
            <w:rStyle w:val="Hyperlink"/>
            <w:lang w:val="en-US"/>
          </w:rPr>
          <w:t>35 answers</w:t>
        </w:r>
      </w:hyperlink>
      <w:r>
        <w:rPr>
          <w:lang w:val="en-US"/>
        </w:rPr>
        <w:t> · Top answer: Rich people wear many colours but dressing in monochrome gives a more pulled together, sophisticated ...</w:t>
      </w:r>
    </w:p>
    <w:p>
      <w:pPr>
        <w:pStyle w:val="BodyText"/>
        <w:rPr/>
      </w:pPr>
      <w:hyperlink r:id="rId202">
        <w:r>
          <w:rPr>
            <w:rStyle w:val="Hyperlink"/>
            <w:i/>
            <w:iCs/>
            <w:lang w:val="en-US"/>
          </w:rPr>
          <w:t>Is</w:t>
        </w:r>
        <w:r>
          <w:rPr>
            <w:rStyle w:val="Hyperlink"/>
            <w:lang w:val="en-US"/>
          </w:rPr>
          <w:t xml:space="preserve"> there something about </w:t>
        </w:r>
        <w:r>
          <w:rPr>
            <w:rStyle w:val="Hyperlink"/>
            <w:i/>
            <w:iCs/>
            <w:lang w:val="en-US"/>
          </w:rPr>
          <w:t>wearing</w:t>
        </w:r>
        <w:r>
          <w:rPr>
            <w:rStyle w:val="Hyperlink"/>
            <w:lang w:val="en-US"/>
          </w:rPr>
          <w:t xml:space="preserve"> all white that makes ...</w:t>
        </w:r>
      </w:hyperlink>
    </w:p>
    <w:p>
      <w:pPr>
        <w:pStyle w:val="BodyText"/>
        <w:rPr>
          <w:lang w:val="en-US"/>
        </w:rPr>
      </w:pPr>
      <w:r>
        <w:rPr>
          <w:lang w:val="en-US"/>
        </w:rPr>
        <w:t>33 answers</w:t>
      </w:r>
    </w:p>
    <w:p>
      <w:pPr>
        <w:pStyle w:val="BodyText"/>
        <w:rPr>
          <w:lang w:val="en-US"/>
        </w:rPr>
      </w:pPr>
      <w:r>
        <w:rPr>
          <w:lang w:val="en-US"/>
        </w:rPr>
        <w:t>Jul 26, 2019</w:t>
      </w:r>
    </w:p>
    <w:p>
      <w:pPr>
        <w:pStyle w:val="BodyText"/>
        <w:rPr/>
      </w:pPr>
      <w:hyperlink r:id="rId203">
        <w:r>
          <w:rPr>
            <w:rStyle w:val="Hyperlink"/>
            <w:lang w:val="en-US"/>
          </w:rPr>
          <w:t xml:space="preserve">What brands </w:t>
        </w:r>
        <w:r>
          <w:rPr>
            <w:rStyle w:val="Hyperlink"/>
            <w:i/>
            <w:iCs/>
            <w:lang w:val="en-US"/>
          </w:rPr>
          <w:t>do</w:t>
        </w:r>
        <w:r>
          <w:rPr>
            <w:rStyle w:val="Hyperlink"/>
            <w:lang w:val="en-US"/>
          </w:rPr>
          <w:t xml:space="preserve"> you have to </w:t>
        </w:r>
        <w:r>
          <w:rPr>
            <w:rStyle w:val="Hyperlink"/>
            <w:i/>
            <w:iCs/>
            <w:lang w:val="en-US"/>
          </w:rPr>
          <w:t>wear</w:t>
        </w:r>
        <w:r>
          <w:rPr>
            <w:rStyle w:val="Hyperlink"/>
            <w:lang w:val="en-US"/>
          </w:rPr>
          <w:t xml:space="preserve"> to be considered ...</w:t>
        </w:r>
      </w:hyperlink>
    </w:p>
    <w:p>
      <w:pPr>
        <w:pStyle w:val="BodyText"/>
        <w:rPr>
          <w:lang w:val="en-US"/>
        </w:rPr>
      </w:pPr>
      <w:r>
        <w:rPr>
          <w:lang w:val="en-US"/>
        </w:rPr>
        <w:t>39 answers</w:t>
      </w:r>
    </w:p>
    <w:p>
      <w:pPr>
        <w:pStyle w:val="BodyText"/>
        <w:rPr>
          <w:lang w:val="en-US"/>
        </w:rPr>
      </w:pPr>
      <w:r>
        <w:rPr>
          <w:lang w:val="en-US"/>
        </w:rPr>
        <w:t>Aug 21, 2016</w:t>
      </w:r>
    </w:p>
    <w:p>
      <w:pPr>
        <w:pStyle w:val="BodyText"/>
        <w:rPr/>
      </w:pPr>
      <w:hyperlink r:id="rId204">
        <w:r>
          <w:rPr>
            <w:rStyle w:val="Hyperlink"/>
            <w:lang w:val="en-US"/>
          </w:rPr>
          <w:t>More results from www.quora.com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People also search for</w:t>
      </w:r>
    </w:p>
    <w:p>
      <w:pPr>
        <w:pStyle w:val="Normal"/>
        <w:rPr/>
      </w:pPr>
      <w:hyperlink r:id="rId205">
        <w:r>
          <w:rPr>
            <w:rStyle w:val="Hyperlink"/>
          </w:rPr>
          <w:t>What colors do the affluent or wealthy wear men</w:t>
        </w:r>
      </w:hyperlink>
    </w:p>
    <w:p>
      <w:pPr>
        <w:pStyle w:val="Normal"/>
        <w:rPr/>
      </w:pPr>
      <w:hyperlink r:id="rId206">
        <w:r>
          <w:rPr>
            <w:rStyle w:val="Hyperlink"/>
          </w:rPr>
          <w:t>What colors do the affluent or wealthy wear female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tbl>
      <w:tblPr>
        <w:tblW w:w="413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4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334"/>
        <w:gridCol w:w="1696"/>
      </w:tblGrid>
      <w:tr>
        <w:trPr/>
        <w:tc>
          <w:tcPr>
            <w:tcW w:w="12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07">
              <w:r>
                <w:rPr>
                  <w:rStyle w:val="Hyperlink"/>
                </w:rPr>
                <w:t>2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08">
              <w:r>
                <w:rPr>
                  <w:rStyle w:val="Hyperlink"/>
                </w:rPr>
                <w:t>3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09">
              <w:r>
                <w:rPr>
                  <w:rStyle w:val="Hyperlink"/>
                </w:rPr>
                <w:t>4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10">
              <w:r>
                <w:rPr>
                  <w:rStyle w:val="Hyperlink"/>
                </w:rPr>
                <w:t>5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11">
              <w:r>
                <w:rPr>
                  <w:rStyle w:val="Hyperlink"/>
                </w:rPr>
                <w:t>6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12">
              <w:r>
                <w:rPr>
                  <w:rStyle w:val="Hyperlink"/>
                </w:rPr>
                <w:t>7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13">
              <w:r>
                <w:rPr>
                  <w:rStyle w:val="Hyperlink"/>
                </w:rPr>
                <w:t>8</w:t>
              </w:r>
            </w:hyperlink>
          </w:p>
        </w:tc>
        <w:tc>
          <w:tcPr>
            <w:tcW w:w="220" w:type="dxa"/>
            <w:tcBorders/>
          </w:tcPr>
          <w:p>
            <w:pPr>
              <w:pStyle w:val="TableContents"/>
              <w:rPr/>
            </w:pPr>
            <w:hyperlink r:id="rId214">
              <w:r>
                <w:rPr>
                  <w:rStyle w:val="Hyperlink"/>
                </w:rPr>
                <w:t>9</w:t>
              </w:r>
            </w:hyperlink>
          </w:p>
        </w:tc>
        <w:tc>
          <w:tcPr>
            <w:tcW w:w="334" w:type="dxa"/>
            <w:tcBorders/>
          </w:tcPr>
          <w:p>
            <w:pPr>
              <w:pStyle w:val="TableContents"/>
              <w:rPr/>
            </w:pPr>
            <w:hyperlink r:id="rId215">
              <w:r>
                <w:rPr>
                  <w:rStyle w:val="Hyperlink"/>
                </w:rPr>
                <w:t>10</w:t>
              </w:r>
            </w:hyperlink>
          </w:p>
        </w:tc>
        <w:tc>
          <w:tcPr>
            <w:tcW w:w="1696" w:type="dxa"/>
            <w:tcBorders/>
          </w:tcPr>
          <w:p>
            <w:pPr>
              <w:pStyle w:val="TableContents"/>
              <w:rPr/>
            </w:pPr>
            <w:hyperlink r:id="rId216">
              <w:bookmarkStart w:id="65" w:name="pnnext_Copy_1"/>
              <w:bookmarkEnd w:id="65"/>
              <w:r>
                <w:rPr>
                  <w:rStyle w:val="Hyperlink"/>
                </w:rPr>
                <w:t>Next</w:t>
              </w:r>
            </w:hyperlink>
            <w:r>
              <mc:AlternateContent>
                <mc:Choice Requires="wps">
                  <w:drawing>
                    <wp:anchor distT="0" distB="0" distL="0" distR="0" simplePos="0" relativeHeight="119" behindDoc="0" locked="0" layoutInCell="0" allowOverlap="1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676275" cy="381000"/>
                      <wp:effectExtent l="0" t="0" r="0" b="0"/>
                      <wp:wrapSquare wrapText="right"/>
                      <wp:docPr id="99" name="Frame4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275" cy="3810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283"/>
                                    <w:ind w:hanging="0" w:start="0" w:end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sz w:val="4"/>
                                      <w:szCs w:val="4"/>
                                    </w:rPr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53.25pt;height:30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fill opacity="0f"/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283"/>
                              <w:ind w:hanging="0" w:start="0" w:end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</w:r>
                          </w:p>
                        </w:txbxContent>
                      </v:textbox>
                      <w10:wrap type="square" side="right"/>
                    </v:rect>
                  </w:pict>
                </mc:Fallback>
              </mc:AlternateContent>
            </w:r>
          </w:p>
        </w:tc>
      </w:tr>
    </w:tbl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  <w:bookmarkStart w:id="66" w:name="fvf_Copy_1"/>
      <w:bookmarkEnd w:id="66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Results are personalized-</w:t>
      </w:r>
      <w:hyperlink r:id="rId217">
        <w:r>
          <w:rPr>
            <w:rStyle w:val="Hyperlink"/>
          </w:rPr>
          <w:t>Try without personalization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218">
        <w:r>
          <w:rPr>
            <w:rStyle w:val="Hyperlink"/>
          </w:rPr>
          <w:t>Overland, Denver, CO</w:t>
        </w:r>
      </w:hyperlink>
    </w:p>
    <w:p>
      <w:pPr>
        <w:pStyle w:val="Normal"/>
        <w:rPr/>
      </w:pPr>
      <w:hyperlink r:id="rId219">
        <w:r>
          <w:rPr>
            <w:rStyle w:val="Hyperlink"/>
          </w:rPr>
          <w:t> </w:t>
        </w:r>
        <w:r>
          <w:rPr>
            <w:rStyle w:val="Hyperlink"/>
          </w:rPr>
          <w:t>- Based on your places (Home)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r>
        <w:rPr/>
        <w:t> </w:t>
      </w:r>
      <w:r>
        <w:rPr/>
        <w:t>- </w:t>
      </w:r>
    </w:p>
    <w:p>
      <w:pPr>
        <w:pStyle w:val="Normal"/>
        <w:rPr/>
      </w:pPr>
      <w:r>
        <w:rPr/>
        <w:t>Update location</w:t>
      </w:r>
      <w:bookmarkStart w:id="67" w:name="tsuid_thO4au-mMdnz0PEPzKehgAs_48"/>
      <w:bookmarkStart w:id="68" w:name="tsuid_thO4au-mMdnz0PEPzKehgAs_50"/>
      <w:bookmarkStart w:id="69" w:name="tsuid_thO4au-mMdnz0PEPzKehgAs_52"/>
      <w:bookmarkStart w:id="70" w:name="tsuid_thO4au-mMdnz0PEPzKehgAs_54"/>
      <w:bookmarkEnd w:id="67"/>
      <w:bookmarkEnd w:id="68"/>
      <w:bookmarkEnd w:id="69"/>
      <w:bookmarkEnd w:id="70"/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/>
      </w:pPr>
      <w:hyperlink r:id="rId220">
        <w:bookmarkStart w:id="71" w:name="fsl_Copy_1"/>
        <w:bookmarkEnd w:id="71"/>
        <w:r>
          <w:rPr>
            <w:rStyle w:val="Hyperlink"/>
          </w:rPr>
          <w:t>Help</w:t>
        </w:r>
      </w:hyperlink>
      <w:hyperlink r:id="rId221" w:tgtFrame="_blank">
        <w:r>
          <w:rPr>
            <w:rStyle w:val="Hyperlink"/>
          </w:rPr>
          <w:t>Send feedback</w:t>
        </w:r>
      </w:hyperlink>
      <w:hyperlink r:id="rId222">
        <w:r>
          <w:rPr>
            <w:rStyle w:val="Hyperlink"/>
          </w:rPr>
          <w:t>Privacy</w:t>
        </w:r>
      </w:hyperlink>
      <w:hyperlink r:id="rId223">
        <w:r>
          <w:rPr>
            <w:rStyle w:val="Hyperlink"/>
          </w:rPr>
          <w:t>Terms</w:t>
        </w:r>
      </w:hyperlink>
    </w:p>
    <w:p>
      <w:pPr>
        <w:sectPr>
          <w:type w:val="continuous"/>
          <w:pgSz w:w="12240" w:h="15840"/>
          <w:pgMar w:left="1134" w:right="1134" w:gutter="0" w:header="0" w:top="1134" w:footer="1134" w:bottom="1690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BodyText"/>
        <w:bidi w:val="0"/>
        <w:spacing w:before="0" w:after="283"/>
        <w:rPr/>
      </w:pPr>
      <w:r>
        <w:rPr/>
      </w:r>
    </w:p>
    <w:sectPr>
      <w:type w:val="continuous"/>
      <w:pgSz w:w="12240" w:h="15840"/>
      <w:pgMar w:left="1134" w:right="1134" w:gutter="0" w:header="0" w:top="1134" w:footer="1134" w:bottom="1690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Roboto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Adwaita Sans" w:cs="Noto Sans Arabic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Noto Sans" w:hAnsi="Noto Sans" w:eastAsia="Adwaita Sans" w:cs="Noto Sans Arabic"/>
      <w:color w:val="auto"/>
      <w:kern w:val="2"/>
      <w:sz w:val="20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Quotationuser">
    <w:name w:val="Quotation (user)"/>
    <w:qFormat/>
    <w:rPr>
      <w:i/>
      <w:i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Quotation">
    <w:name w:val="Quotation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283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velopeReturn">
    <w:name w:val="envelope return"/>
    <w:basedOn w:val="Normal"/>
    <w:pPr>
      <w:tabs>
        <w:tab w:val="clear" w:pos="709"/>
        <w:tab w:val="right" w:pos="7850" w:leader="none"/>
      </w:tabs>
      <w:spacing w:before="0" w:after="567"/>
    </w:pPr>
    <w:rPr>
      <w:sz w:val="20"/>
    </w:rPr>
  </w:style>
  <w:style w:type="paragraph" w:styleId="EnvelopeAddress">
    <w:name w:val="envelope address"/>
    <w:basedOn w:val="Normal"/>
    <w:pPr>
      <w:spacing w:before="0" w:after="567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google.com/websearch/answer/181196?hl=en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control" Target="activeX/activeX1.xml"/><Relationship Id="rId7" Type="http://schemas.openxmlformats.org/officeDocument/2006/relationships/image" Target="media/image1.png"/><Relationship Id="rId8" Type="http://schemas.openxmlformats.org/officeDocument/2006/relationships/hyperlink" Target="https://accounts.google.com/SignOutOptions?hl=en&amp;continue=https://www.google.com/search%3Fq%3Dhow%2Bto%2Btarget%2Bthe%2Bwellness%2Bcrowd%26oq%3Dhow%2Bto%2Btarget%2Bthe%2Bwellness%2Bcrowd%2B%26gs_lcrp%3DEgZjaHJvbWUyBggAEEUYOdIBCjE5MDM5ajBqMTWoAgCwAgA%26sourceid%3Dchrome%26source%3Dchrome.rb%26ie%3DUTF-8&amp;ec=futura_srp_og_si_72236_p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accounts.google.com/SignOutOptions?hl=en&amp;continue=https://www.google.com/search%3Fq%3Dhow%2Bto%2Btarget%2Bthe%2Bwellness%2Bcrowd%26oq%3Dhow%2Bto%2Btarget%2Bthe%2Bwellness%2Bcrowd%2B%26gs_lcrp%3DEgZjaHJvbWUyBggAEEUYOdIBCjE5MDM5ajBqMTWoAgCwAgA%26sourceid%3Dchrome%26source%3Dchrome.rb%26ie%3DUTF-8&amp;ec=futura_srp_og_si_72236_p" TargetMode="External"/><Relationship Id="rId11" Type="http://schemas.openxmlformats.org/officeDocument/2006/relationships/hyperlink" Target="https://www.google.com/search?q=how+to+target+the+wellness+crowd&amp;sca_esv=69f18be9691a8a30&amp;sxsrf=APpeQntx6tstn5DmNYD4IPHb789fXesL6Q:1790448773336&amp;udm=50&amp;source=chrome.rb&amp;fbs=ABfTbFVyMZGZf1hfvX9uKjN_-G8cqu7ocb7U6ah0xpkIrGMK4LpKPoHZrc4HVz9uOAATjT2whS8aQNdsb1nn47m_ZQdHB9gC5QFbkMU5k-hNOkzSdtH4CZUBbfeXR09jNyERwWV83_Bs30OdlPZD5Da0WkIoJyg1wM5nEGQOlMFBuECK4zJoM06U4vMRGQjpG346LoMi3J8NNGpuaqsWzuMXPq4zJvqXqQ&amp;vsint=&amp;aep=1&amp;ntc=1&amp;cs=1&amp;sa=X&amp;ved=2ahUKEwiM3P249YyXAxVaMTQIHdeDJX8Q2J8OegQIExAD" TargetMode="External"/><Relationship Id="rId12" Type="http://schemas.openxmlformats.org/officeDocument/2006/relationships/hyperlink" Target="https://www.google.com/search?sca_esv=69f18be9691a8a30&amp;sxsrf=APpeQntx6tstn5DmNYD4IPHb789fXesL6Q:1790448773336&amp;udm=39&amp;fbs=ABfTbFVyMZGZf1hfvX9uKjN_-G8cqu7ocb7U6ah0xpkIrGMK4LpKPoHZrc4HVz9uOAATjT2whS8aQNdsb1nn47m_ZQdHB9gC5QFbkMU5k-hNOkzSdtH4CZUBbfeXR09jNyERwWV83_Bs30OdlPZD5Da0WkIoJyg1wM5nEGQOlMFBuECK4zJoM06U4vMRGQjpG346LoMi3J8NNGpuaqsWzuMXPq4zJvqXqQ&amp;q=how+to+target+the+wellness+crowd&amp;sa=X&amp;ved=2ahUKEwiM3P249YyXAxVaMTQIHdeDJX8Qs6gLegQIGRAB" TargetMode="External"/><Relationship Id="rId13" Type="http://schemas.openxmlformats.org/officeDocument/2006/relationships/hyperlink" Target="https://www.google.com/search?sca_esv=69f18be9691a8a30&amp;sxsrf=APpeQntx6tstn5DmNYD4IPHb789fXesL6Q:1790448773336&amp;udm=vids&amp;fbs=ABfTbFVyMZGZf1hfvX9uKjN_-G8cqu7ocb7U6ah0xpkIrGMK4LpKPoHZrc4HVz9uOAATjT2whS8aQNdsb1nn47m_ZQdHB9gC5QFbkMU5k-hNOkzSdtH4CZUBbfeXR09jNyERwWV83_Bs30OdlPZD5Da0WkIoJyg1wM5nEGQOlMFBuECK4zJoM06U4vMRGQjpG346LoMi3J8NNGpuaqsWzuMXPq4zJvqXqQ&amp;q=how+to+target+the+wellness+crowd&amp;sa=X&amp;ved=2ahUKEwiM3P249YyXAxVaMTQIHdeDJX8QtKgLegQIGBAB" TargetMode="External"/><Relationship Id="rId14" Type="http://schemas.openxmlformats.org/officeDocument/2006/relationships/hyperlink" Target="https://www.google.com/search?sca_esv=69f18be9691a8a30&amp;sxsrf=APpeQntx6tstn5DmNYD4IPHb789fXesL6Q:1790448773336&amp;udm=2&amp;fbs=ABfTbFVyMZGZf1hfvX9uKjN_-G8cqu7ocb7U6ah0xpkIrGMK4LpKPoHZrc4HVz9uOAATjT2whS8aQNdsb1nn47m_ZQdHB9gC5QFbkMU5k-hNOkzSdtH4CZUBbfeXR09jNyERwWV83_Bs30OdlPZD5Da0WkIoJyg1wM5nEGQOlMFBuECK4zJoM06U4vMRGQjpG346LoMi3J8NNGpuaqsWzuMXPq4zJvqXqQ&amp;q=how+to+target+the+wellness+crowd&amp;sa=X&amp;ved=2ahUKEwiM3P249YyXAxVaMTQIHdeDJX8QtKgLegQIFxAB" TargetMode="External"/><Relationship Id="rId15" Type="http://schemas.openxmlformats.org/officeDocument/2006/relationships/hyperlink" Target="https://www.google.com/search?sca_esv=69f18be9691a8a30&amp;sxsrf=APpeQntx6tstn5DmNYD4IPHb789fXesL6Q:1790448773336&amp;udm=forums&amp;fbs=ABfTbFVyMZGZf1hfvX9uKjN_-G8cqu7ocb7U6ah0xpkIrGMK4LpKPoHZrc4HVz9uOAATjT2whS8aQNdsb1nn47m_ZQdHB9gC5QFbkMU5k-hNOkzSdtH4CZUBbfeXR09jNyERwWV83_Bs30OdlPZD5Da0WkIoJyg1wM5nEGQOlMFBuECK4zJoM06U4vMRGQjpG346LoMi3J8NNGpuaqsWzuMXPq4zJvqXqQ&amp;q=how+to+target+the+wellness+crowd&amp;sa=X&amp;ved=2ahUKEwiM3P249YyXAxVaMTQIHdeDJX8Qs6gLegQIFRAB" TargetMode="External"/><Relationship Id="rId16" Type="http://schemas.openxmlformats.org/officeDocument/2006/relationships/hyperlink" Target="https://www.google.com/search?sca_esv=69f18be9691a8a30&amp;sxsrf=APpeQntx6tstn5DmNYD4IPHb789fXesL6Q:1790448773336&amp;udm=28&amp;fbs=ABfTbFVyMZGZf1hfvX9uKjN_-G8cqu7ocb7U6ah0xpkIrGMK4LpKPoHZrc4HVz9uOAATjT2whS8aQNdsb1nn47m_ZQdHB9gC5QFbkMU5k-hNOkzSdtH4CZUBbfeXR09jNyERwWV83_Bs30OdlPZD5Da0WkIoJyg1wM5nEGQOlMFBuECK4zJoM06U4vMRGQjpG346LoMi3J8NNGpuaqsWzuMXPq4zJvqXqQ&amp;q=how+to+target+the+wellness+crowd&amp;ved=1t:220175&amp;ictx=111" TargetMode="External"/><Relationship Id="rId17" Type="http://schemas.openxmlformats.org/officeDocument/2006/relationships/hyperlink" Target="https://www.inc.com/katie-roering/3-ways-to-authentically-target-the-booming-wellness-industry/91241345" TargetMode="External"/><Relationship Id="rId18" Type="http://schemas.openxmlformats.org/officeDocument/2006/relationships/image" Target="https://encrypted-tbn3.gstatic.com/faviconV2?url=https://www.behaviorally.com&amp;client=AIM&amp;size=128&amp;type=FAVICON&amp;fallback_opts=TYPE,SIZE,URL" TargetMode="External"/><Relationship Id="rId19" Type="http://schemas.openxmlformats.org/officeDocument/2006/relationships/image" Target="media/image3.jpe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jpeg"/><Relationship Id="rId23" Type="http://schemas.openxmlformats.org/officeDocument/2006/relationships/image" Target="media/image7.png"/><Relationship Id="rId24" Type="http://schemas.openxmlformats.org/officeDocument/2006/relationships/image" Target="media/image8.jpeg"/><Relationship Id="rId25" Type="http://schemas.openxmlformats.org/officeDocument/2006/relationships/image" Target="media/image9.png"/><Relationship Id="rId26" Type="http://schemas.openxmlformats.org/officeDocument/2006/relationships/image" Target="media/image10.jpeg"/><Relationship Id="rId27" Type="http://schemas.openxmlformats.org/officeDocument/2006/relationships/hyperlink" Target="https://www.eyeota.com/blog/guide-blog-health-wellness" TargetMode="External"/><Relationship Id="rId28" Type="http://schemas.openxmlformats.org/officeDocument/2006/relationships/image" Target="media/image7.png"/><Relationship Id="rId29" Type="http://schemas.openxmlformats.org/officeDocument/2006/relationships/hyperlink" Target="https://www.eyeota.com/blog/guide-blog-health-wellness" TargetMode="External"/><Relationship Id="rId30" Type="http://schemas.openxmlformats.org/officeDocument/2006/relationships/hyperlink" Target="https://www.eyeota.com/blog/guide-blog-health-wellness" TargetMode="External"/><Relationship Id="rId31" Type="http://schemas.openxmlformats.org/officeDocument/2006/relationships/hyperlink" Target="https://www.eyeota.com/blog/guide-blog-health-wellness" TargetMode="External"/><Relationship Id="rId32" Type="http://schemas.openxmlformats.org/officeDocument/2006/relationships/hyperlink" Target="https://www.google.com/search?sca_esv=69f18be9691a8a30&amp;sxsrf=APpeQntx6tstn5DmNYD4IPHb789fXesL6Q:1790448773336&amp;q=how+to+target+the+wellness+%22crowd%22&amp;sa=X&amp;ved=2ahUKEwiM3P249YyXAxVaMTQIHdeDJX8Q5t4CegQIHBAB" TargetMode="External"/><Relationship Id="rId33" Type="http://schemas.openxmlformats.org/officeDocument/2006/relationships/hyperlink" Target="https://www.resonate.com/blog/how-to-successfully-target-the-wellness-seeking-consumers/" TargetMode="External"/><Relationship Id="rId34" Type="http://schemas.openxmlformats.org/officeDocument/2006/relationships/image" Target="media/image11.png"/><Relationship Id="rId35" Type="http://schemas.openxmlformats.org/officeDocument/2006/relationships/hyperlink" Target="https://www.resonate.com/blog/how-to-successfully-target-the-wellness-seeking-consumers/" TargetMode="External"/><Relationship Id="rId36" Type="http://schemas.openxmlformats.org/officeDocument/2006/relationships/hyperlink" Target="https://www.resonate.com/blog/how-to-successfully-target-the-wellness-seeking-consumers/" TargetMode="External"/><Relationship Id="rId37" Type="http://schemas.openxmlformats.org/officeDocument/2006/relationships/hyperlink" Target="https://www.resonate.com/blog/how-to-successfully-target-the-wellness-seeking-consumers/" TargetMode="External"/><Relationship Id="rId38" Type="http://schemas.openxmlformats.org/officeDocument/2006/relationships/hyperlink" Target="https://www.google.com/search?sca_esv=69f18be9691a8a30&amp;sxsrf=APpeQntx6tstn5DmNYD4IPHb789fXesL6Q:1790448773336&amp;q=how+to+target+the+wellness+%22crowd%22&amp;sa=X&amp;ved=2ahUKEwiM3P249YyXAxVaMTQIHdeDJX8Q5t4CegQIOhAB" TargetMode="External"/><Relationship Id="rId39" Type="http://schemas.openxmlformats.org/officeDocument/2006/relationships/hyperlink" Target="https://www.inc.com/katie-roering/3-ways-to-authentically-target-the-booming-wellness-industry/91241345" TargetMode="External"/><Relationship Id="rId40" Type="http://schemas.openxmlformats.org/officeDocument/2006/relationships/image" Target="media/image12.png"/><Relationship Id="rId41" Type="http://schemas.openxmlformats.org/officeDocument/2006/relationships/hyperlink" Target="https://www.inc.com/katie-roering/3-ways-to-authentically-target-the-booming-wellness-industry/91241345" TargetMode="External"/><Relationship Id="rId42" Type="http://schemas.openxmlformats.org/officeDocument/2006/relationships/hyperlink" Target="https://www.inc.com/katie-roering/3-ways-to-authentically-target-the-booming-wellness-industry/91241345" TargetMode="External"/><Relationship Id="rId43" Type="http://schemas.openxmlformats.org/officeDocument/2006/relationships/hyperlink" Target="https://www.inc.com/katie-roering/3-ways-to-authentically-target-the-booming-wellness-industry/91241345" TargetMode="External"/><Relationship Id="rId44" Type="http://schemas.openxmlformats.org/officeDocument/2006/relationships/hyperlink" Target="https://www.google.com/search?sca_esv=69f18be9691a8a30&amp;sxsrf=APpeQntx6tstn5DmNYD4IPHb789fXesL6Q:1790448773336&amp;q=how+to+target+the+wellness+%22crowd%22&amp;sa=X&amp;ved=2ahUKEwiM3P249YyXAxVaMTQIHdeDJX8Q5t4CegQIPhAB" TargetMode="External"/><Relationship Id="rId45" Type="http://schemas.openxmlformats.org/officeDocument/2006/relationships/hyperlink" Target="https://activewellness.com/top-10-marketing-strategies-for-wellness-centers/" TargetMode="External"/><Relationship Id="rId46" Type="http://schemas.openxmlformats.org/officeDocument/2006/relationships/image" Target="media/image13.png"/><Relationship Id="rId47" Type="http://schemas.openxmlformats.org/officeDocument/2006/relationships/hyperlink" Target="https://activewellness.com/top-10-marketing-strategies-for-wellness-centers/" TargetMode="External"/><Relationship Id="rId48" Type="http://schemas.openxmlformats.org/officeDocument/2006/relationships/hyperlink" Target="https://activewellness.com/top-10-marketing-strategies-for-wellness-centers/" TargetMode="External"/><Relationship Id="rId49" Type="http://schemas.openxmlformats.org/officeDocument/2006/relationships/hyperlink" Target="https://activewellness.com/top-10-marketing-strategies-for-wellness-centers/" TargetMode="External"/><Relationship Id="rId50" Type="http://schemas.openxmlformats.org/officeDocument/2006/relationships/hyperlink" Target="https://www.behaviorally.com/blog/from-taboo-to-trendy-how-wellness-brands-can-target-a-younger-audience" TargetMode="External"/><Relationship Id="rId51" Type="http://schemas.openxmlformats.org/officeDocument/2006/relationships/image" Target="media/image14.png"/><Relationship Id="rId52" Type="http://schemas.openxmlformats.org/officeDocument/2006/relationships/hyperlink" Target="https://www.behaviorally.com/blog/from-taboo-to-trendy-how-wellness-brands-can-target-a-younger-audience" TargetMode="External"/><Relationship Id="rId53" Type="http://schemas.openxmlformats.org/officeDocument/2006/relationships/hyperlink" Target="https://www.behaviorally.com/blog/from-taboo-to-trendy-how-wellness-brands-can-target-a-younger-audience" TargetMode="External"/><Relationship Id="rId54" Type="http://schemas.openxmlformats.org/officeDocument/2006/relationships/hyperlink" Target="https://www.behaviorally.com/blog/from-taboo-to-trendy-how-wellness-brands-can-target-a-younger-audience" TargetMode="External"/><Relationship Id="rId55" Type="http://schemas.openxmlformats.org/officeDocument/2006/relationships/hyperlink" Target="https://www.carecredit.com/providers/insights/health-wellness-marketing-strategies/" TargetMode="External"/><Relationship Id="rId56" Type="http://schemas.openxmlformats.org/officeDocument/2006/relationships/image" Target="media/image15.png"/><Relationship Id="rId57" Type="http://schemas.openxmlformats.org/officeDocument/2006/relationships/hyperlink" Target="https://www.carecredit.com/providers/insights/health-wellness-marketing-strategies/" TargetMode="External"/><Relationship Id="rId58" Type="http://schemas.openxmlformats.org/officeDocument/2006/relationships/hyperlink" Target="https://www.carecredit.com/providers/insights/health-wellness-marketing-strategies/" TargetMode="External"/><Relationship Id="rId59" Type="http://schemas.openxmlformats.org/officeDocument/2006/relationships/hyperlink" Target="https://www.carecredit.com/providers/insights/health-wellness-marketing-strategies/" TargetMode="External"/><Relationship Id="rId60" Type="http://schemas.openxmlformats.org/officeDocument/2006/relationships/hyperlink" Target="https://www.google.com/search?sca_esv=69f18be9691a8a30&amp;sxsrf=APpeQntx6tstn5DmNYD4IPHb789fXesL6Q:1790448773336&amp;q=how+to+target+the+wellness+%22crowd%22&amp;sa=X&amp;ved=2ahUKEwiM3P249YyXAxVaMTQIHdeDJX8Q5t4CegQIOxAB" TargetMode="External"/><Relationship Id="rId61" Type="http://schemas.openxmlformats.org/officeDocument/2006/relationships/hyperlink" Target="https://www.digitalremedy.com/blog/5-health-wellness-marketing-strategies-for-2025/" TargetMode="External"/><Relationship Id="rId62" Type="http://schemas.openxmlformats.org/officeDocument/2006/relationships/image" Target="media/image16.png"/><Relationship Id="rId63" Type="http://schemas.openxmlformats.org/officeDocument/2006/relationships/hyperlink" Target="https://www.digitalremedy.com/blog/5-health-wellness-marketing-strategies-for-2025/" TargetMode="External"/><Relationship Id="rId64" Type="http://schemas.openxmlformats.org/officeDocument/2006/relationships/hyperlink" Target="https://www.digitalremedy.com/blog/5-health-wellness-marketing-strategies-for-2025/" TargetMode="External"/><Relationship Id="rId65" Type="http://schemas.openxmlformats.org/officeDocument/2006/relationships/hyperlink" Target="https://www.digitalremedy.com/blog/5-health-wellness-marketing-strategies-for-2025/" TargetMode="External"/><Relationship Id="rId66" Type="http://schemas.openxmlformats.org/officeDocument/2006/relationships/hyperlink" Target="https://www.wellnessliving.com/blog/wellness-center-marketing-strategies/" TargetMode="External"/><Relationship Id="rId67" Type="http://schemas.openxmlformats.org/officeDocument/2006/relationships/image" Target="media/image17.png"/><Relationship Id="rId68" Type="http://schemas.openxmlformats.org/officeDocument/2006/relationships/hyperlink" Target="https://www.wellnessliving.com/blog/wellness-center-marketing-strategies/" TargetMode="External"/><Relationship Id="rId69" Type="http://schemas.openxmlformats.org/officeDocument/2006/relationships/hyperlink" Target="https://www.wellnessliving.com/blog/wellness-center-marketing-strategies/" TargetMode="External"/><Relationship Id="rId70" Type="http://schemas.openxmlformats.org/officeDocument/2006/relationships/hyperlink" Target="https://www.wellnessliving.com/blog/wellness-center-marketing-strategies/" TargetMode="External"/><Relationship Id="rId71" Type="http://schemas.openxmlformats.org/officeDocument/2006/relationships/hyperlink" Target="https://www.forbes.com/councils/forbesbusinesscouncil/2023/06/01/the-importance-of-a-strong-brand-in-the-wellness-space/" TargetMode="External"/><Relationship Id="rId72" Type="http://schemas.openxmlformats.org/officeDocument/2006/relationships/image" Target="media/image18.png"/><Relationship Id="rId73" Type="http://schemas.openxmlformats.org/officeDocument/2006/relationships/hyperlink" Target="https://www.forbes.com/councils/forbesbusinesscouncil/2023/06/01/the-importance-of-a-strong-brand-in-the-wellness-space/" TargetMode="External"/><Relationship Id="rId74" Type="http://schemas.openxmlformats.org/officeDocument/2006/relationships/hyperlink" Target="https://www.forbes.com/councils/forbesbusinesscouncil/2023/06/01/the-importance-of-a-strong-brand-in-the-wellness-space/" TargetMode="External"/><Relationship Id="rId75" Type="http://schemas.openxmlformats.org/officeDocument/2006/relationships/hyperlink" Target="https://www.forbes.com/councils/forbesbusinesscouncil/2023/06/01/the-importance-of-a-strong-brand-in-the-wellness-space/" TargetMode="External"/><Relationship Id="rId76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10&amp;sa=N&amp;sstk=AS6-VmJyqZYI-q8Uu6cBILIiGfJ3nhvhiqEd57S3VhPViFW385noeSWvGoKdSV3_VMvTTOIkPn4b_afpPtRVvXdnpjMFJfRW54x0Eg&amp;ved=2ahUKEwiM3P249YyXAxVaMTQIHdeDJX8Q8tMDegQIQRAE" TargetMode="External"/><Relationship Id="rId77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20&amp;sa=N&amp;sstk=AS6-VmJyqZYI-q8Uu6cBILIiGfJ3nhvhiqEd57S3VhPViFW385noeSWvGoKdSV3_VMvTTOIkPn4b_afpPtRVvXdnpjMFJfRW54x0Eg&amp;ved=2ahUKEwiM3P249YyXAxVaMTQIHdeDJX8Q8tMDegQIQRAG" TargetMode="External"/><Relationship Id="rId78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30&amp;sa=N&amp;sstk=AS6-VmJyqZYI-q8Uu6cBILIiGfJ3nhvhiqEd57S3VhPViFW385noeSWvGoKdSV3_VMvTTOIkPn4b_afpPtRVvXdnpjMFJfRW54x0Eg&amp;ved=2ahUKEwiM3P249YyXAxVaMTQIHdeDJX8Q8tMDegQIQRAI" TargetMode="External"/><Relationship Id="rId79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40&amp;sa=N&amp;sstk=AS6-VmJyqZYI-q8Uu6cBILIiGfJ3nhvhiqEd57S3VhPViFW385noeSWvGoKdSV3_VMvTTOIkPn4b_afpPtRVvXdnpjMFJfRW54x0Eg&amp;ved=2ahUKEwiM3P249YyXAxVaMTQIHdeDJX8Q8tMDegQIQRAK" TargetMode="External"/><Relationship Id="rId80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50&amp;sa=N&amp;sstk=AS6-VmJyqZYI-q8Uu6cBILIiGfJ3nhvhiqEd57S3VhPViFW385noeSWvGoKdSV3_VMvTTOIkPn4b_afpPtRVvXdnpjMFJfRW54x0Eg&amp;ved=2ahUKEwiM3P249YyXAxVaMTQIHdeDJX8Q8tMDegQIQRAM" TargetMode="External"/><Relationship Id="rId81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60&amp;sa=N&amp;sstk=AS6-VmJyqZYI-q8Uu6cBILIiGfJ3nhvhiqEd57S3VhPViFW385noeSWvGoKdSV3_VMvTTOIkPn4b_afpPtRVvXdnpjMFJfRW54x0Eg&amp;ved=2ahUKEwiM3P249YyXAxVaMTQIHdeDJX8Q8tMDegQIQRAO" TargetMode="External"/><Relationship Id="rId82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70&amp;sa=N&amp;sstk=AS6-VmJyqZYI-q8Uu6cBILIiGfJ3nhvhiqEd57S3VhPViFW385noeSWvGoKdSV3_VMvTTOIkPn4b_afpPtRVvXdnpjMFJfRW54x0Eg&amp;ved=2ahUKEwiM3P249YyXAxVaMTQIHdeDJX8Q8tMDegQIQRAQ" TargetMode="External"/><Relationship Id="rId83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80&amp;sa=N&amp;sstk=AS6-VmJyqZYI-q8Uu6cBILIiGfJ3nhvhiqEd57S3VhPViFW385noeSWvGoKdSV3_VMvTTOIkPn4b_afpPtRVvXdnpjMFJfRW54x0Eg&amp;ved=2ahUKEwiM3P249YyXAxVaMTQIHdeDJX8Q8tMDegQIQRAS" TargetMode="External"/><Relationship Id="rId84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90&amp;sa=N&amp;sstk=AS6-VmJyqZYI-q8Uu6cBILIiGfJ3nhvhiqEd57S3VhPViFW385noeSWvGoKdSV3_VMvTTOIkPn4b_afpPtRVvXdnpjMFJfRW54x0Eg&amp;ved=2ahUKEwiM3P249YyXAxVaMTQIHdeDJX8Q8tMDegQIQRAU" TargetMode="External"/><Relationship Id="rId85" Type="http://schemas.openxmlformats.org/officeDocument/2006/relationships/hyperlink" Target="https://www.google.com/search?q=how+to+target+the+wellness+crowd&amp;sca_esv=69f18be9691a8a30&amp;sxsrf=APpeQntx6tstn5DmNYD4IPHb789fXesL6Q:1790448773336&amp;ei=hRS4asyFFNri0PEP14eW-Qc&amp;start=10&amp;sa=N&amp;sstk=AS6-VmJyqZYI-q8Uu6cBILIiGfJ3nhvhiqEd57S3VhPViFW385noeSWvGoKdSV3_VMvTTOIkPn4b_afpPtRVvXdnpjMFJfRW54x0Eg&amp;ved=2ahUKEwiM3P249YyXAxVaMTQIHdeDJX8Q8NMDegQIQRAW" TargetMode="External"/><Relationship Id="rId86" Type="http://schemas.openxmlformats.org/officeDocument/2006/relationships/hyperlink" Target="https://www.google.com/search?q=how+to+target+the+wellness+crowd&amp;oq=how+to+target+the+wellness+crowd+&amp;gs_lcrp=EgZjaHJvbWUyBggAEEUYOdIBCjE5MDM5ajBqMTWoAgCwAgA&amp;sourceid=chrome&amp;source=chrome.rb&amp;ie=UTF-8&amp;peek_pws=0&amp;sxsrf=APpeQntx6tstn5DmNYD4IPHb789fXesL6Q:1790448773336" TargetMode="External"/><Relationship Id="rId87" Type="http://schemas.openxmlformats.org/officeDocument/2006/relationships/hyperlink" Target="https://www.google.com/search?q=how+to+target+the+wellness+crowd&amp;oq=how+to+target+the+wellness+crowd+&amp;gs_lcrp=EgZjaHJvbWUyBggAEEUYOdIBCjE5MDM5ajBqMTWoAgCwAgA&amp;sourceid=chrome&amp;source=chrome.rb&amp;ie=UTF-8" TargetMode="External"/><Relationship Id="rId88" Type="http://schemas.openxmlformats.org/officeDocument/2006/relationships/hyperlink" Target="https://www.google.com/search?q=how+to+target+the+wellness+crowd&amp;oq=how+to+target+the+wellness+crowd+&amp;gs_lcrp=EgZjaHJvbWUyBggAEEUYOdIBCjE5MDM5ajBqMTWoAgCwAgA&amp;sourceid=chrome&amp;source=chrome.rb&amp;ie=UTF-8" TargetMode="External"/><Relationship Id="rId89" Type="http://schemas.openxmlformats.org/officeDocument/2006/relationships/hyperlink" Target="https://support.google.com/websearch/?p=ws_results_help&amp;hl=en&amp;fg=1" TargetMode="External"/><Relationship Id="rId90" Type="http://schemas.openxmlformats.org/officeDocument/2006/relationships/hyperlink" Target="https://www.google.com/search?q=how+to+target+the+wellness+crowd&amp;oq=how+to+target+the+wellness+crowd+&amp;gs_lcrp=EgZjaHJvbWUyBggAEEUYOdIBCjE5MDM5ajBqMTWoAgCwAgA&amp;sourceid=chrome&amp;source=chrome.rb&amp;ie=UTF-8" TargetMode="External"/><Relationship Id="rId91" Type="http://schemas.openxmlformats.org/officeDocument/2006/relationships/hyperlink" Target="https://policies.google.com/privacy?hl=en&amp;fg=1" TargetMode="External"/><Relationship Id="rId92" Type="http://schemas.openxmlformats.org/officeDocument/2006/relationships/hyperlink" Target="https://policies.google.com/terms?hl=en&amp;fg=1" TargetMode="External"/><Relationship Id="rId93" Type="http://schemas.openxmlformats.org/officeDocument/2006/relationships/hyperlink" Target="https://support.google.com/websearch/answer/181196?hl=en" TargetMode="External"/><Relationship Id="rId94" Type="http://schemas.openxmlformats.org/officeDocument/2006/relationships/control" Target="activeX/activeX2.xml"/><Relationship Id="rId95" Type="http://schemas.openxmlformats.org/officeDocument/2006/relationships/image" Target="media/image1.png"/><Relationship Id="rId96" Type="http://schemas.openxmlformats.org/officeDocument/2006/relationships/hyperlink" Target="https://accounts.google.com/SignOutOptions?hl=en&amp;continue=https://www.google.com/search%3Fq%3Dwhat%2Bcolors%2Bdo%2Bthe%2Baffluent%2Bor%2Bwealthy%2Bwear%26oq%3Dwhat%2Bcolors%2Bdo%2Bthe%2Baffluent%2Bor%2Bwealthy%2Bwear%26gs_lcrp%3DEgZjaHJvbWUyBggAEEUYOdIBCjQzNzAzajBqMTWoAgiwAgE%26sourceid%3Dchrome%26source%3Dchrome.rb%26ie%3DUTF-8&amp;ec=futura_srp_og_si_72236_p" TargetMode="External"/><Relationship Id="rId97" Type="http://schemas.openxmlformats.org/officeDocument/2006/relationships/image" Target="media/image2.png"/><Relationship Id="rId98" Type="http://schemas.openxmlformats.org/officeDocument/2006/relationships/hyperlink" Target="https://accounts.google.com/SignOutOptions?hl=en&amp;continue=https://www.google.com/search%3Fq%3Dwhat%2Bcolors%2Bdo%2Bthe%2Baffluent%2Bor%2Bwealthy%2Bwear%26oq%3Dwhat%2Bcolors%2Bdo%2Bthe%2Baffluent%2Bor%2Bwealthy%2Bwear%26gs_lcrp%3DEgZjaHJvbWUyBggAEEUYOdIBCjQzNzAzajBqMTWoAgiwAgE%26sourceid%3Dchrome%26source%3Dchrome.rb%26ie%3DUTF-8&amp;ec=futura_srp_og_si_72236_p" TargetMode="External"/><Relationship Id="rId99" Type="http://schemas.openxmlformats.org/officeDocument/2006/relationships/hyperlink" Target="https://www.google.com/search?q=what+colors+do+the+affluent+or+wealthy+wear&amp;sca_esv=69f18be9691a8a30&amp;sxsrf=APpeQnsZ8h5NUNz_zR_8XNZ7vcjsvuSTqw:1790448566823&amp;udm=50&amp;source=chrome.rb&amp;fbs=ABfTbFVyMZGZf1hfvX9uKjN_-G8c4u0nXx4bEIpwm1lnNH832cY0rzciwbWdjW1sV3VNzLzYuTo3nXu5aMFpRQEDnJwxe7rsX2pUjKMsD_00d0L1Z8bk4ZcQ6fwLjkbvmnjZNLIMEGkkIRsrVZwn6993QkbcW0Ow2kDpN6rvmjRLYvcGHPzcS_edMD5WXiYQPrTUGUn2OC3wMzF5YjxSn9hjiVXoaLhVrw&amp;vsint=&amp;aep=1&amp;ntc=1&amp;cs=1&amp;sa=X&amp;ved=2ahUKEwjv2cDW9IyXAxXZOTQIHcxTCLAQ2J8OegQIExAD" TargetMode="External"/><Relationship Id="rId100" Type="http://schemas.openxmlformats.org/officeDocument/2006/relationships/hyperlink" Target="https://www.google.com/search?sca_esv=69f18be9691a8a30&amp;sxsrf=APpeQnsZ8h5NUNz_zR_8XNZ7vcjsvuSTqw:1790448566823&amp;udm=2&amp;fbs=ABfTbFVyMZGZf1hfvX9uKjN_-G8c4u0nXx4bEIpwm1lnNH832cY0rzciwbWdjW1sV3VNzLzYuTo3nXu5aMFpRQEDnJwxe7rsX2pUjKMsD_00d0L1Z8bk4ZcQ6fwLjkbvmnjZNLIMEGkkIRsrVZwn6993QkbcW0Ow2kDpN6rvmjRLYvcGHPzcS_edMD5WXiYQPrTUGUn2OC3wMzF5YjxSn9hjiVXoaLhVrw&amp;q=what+colors+do+the+affluent+or+wealthy+wear&amp;sa=X&amp;ved=2ahUKEwjv2cDW9IyXAxXZOTQIHcxTCLAQtKgLegQIGRAB" TargetMode="External"/><Relationship Id="rId101" Type="http://schemas.openxmlformats.org/officeDocument/2006/relationships/hyperlink" Target="https://www.google.com/search?sca_esv=69f18be9691a8a30&amp;sxsrf=APpeQnsZ8h5NUNz_zR_8XNZ7vcjsvuSTqw:1790448566823&amp;udm=39&amp;fbs=ABfTbFVyMZGZf1hfvX9uKjN_-G8c4u0nXx4bEIpwm1lnNH832cY0rzciwbWdjW1sV3VNzLzYuTo3nXu5aMFpRQEDnJwxe7rsX2pUjKMsD_00d0L1Z8bk4ZcQ6fwLjkbvmnjZNLIMEGkkIRsrVZwn6993QkbcW0Ow2kDpN6rvmjRLYvcGHPzcS_edMD5WXiYQPrTUGUn2OC3wMzF5YjxSn9hjiVXoaLhVrw&amp;q=what+colors+do+the+affluent+or+wealthy+wear&amp;sa=X&amp;ved=2ahUKEwjv2cDW9IyXAxXZOTQIHcxTCLAQs6gLegQIGBAB" TargetMode="External"/><Relationship Id="rId102" Type="http://schemas.openxmlformats.org/officeDocument/2006/relationships/hyperlink" Target="https://www.google.com/search?sca_esv=69f18be9691a8a30&amp;sxsrf=APpeQnsZ8h5NUNz_zR_8XNZ7vcjsvuSTqw:1790448566823&amp;udm=forums&amp;fbs=ABfTbFVyMZGZf1hfvX9uKjN_-G8c4u0nXx4bEIpwm1lnNH832cY0rzciwbWdjW1sV3VNzLzYuTo3nXu5aMFpRQEDnJwxe7rsX2pUjKMsD_00d0L1Z8bk4ZcQ6fwLjkbvmnjZNLIMEGkkIRsrVZwn6993QkbcW0Ow2kDpN6rvmjRLYvcGHPzcS_edMD5WXiYQPrTUGUn2OC3wMzF5YjxSn9hjiVXoaLhVrw&amp;q=what+colors+do+the+affluent+or+wealthy+wear&amp;sa=X&amp;ved=2ahUKEwjv2cDW9IyXAxXZOTQIHcxTCLAQs6gLegQIFxAB" TargetMode="External"/><Relationship Id="rId103" Type="http://schemas.openxmlformats.org/officeDocument/2006/relationships/hyperlink" Target="https://www.google.com/search?sca_esv=69f18be9691a8a30&amp;sxsrf=APpeQnsZ8h5NUNz_zR_8XNZ7vcjsvuSTqw:1790448566823&amp;udm=28&amp;fbs=ABfTbFVyMZGZf1hfvX9uKjN_-G8c4u0nXx4bEIpwm1lnNH832cY0rzciwbWdjW1sV3VNzLzYuTo3nXu5aMFpRQEDnJwxe7rsX2pUjKMsD_00d0L1Z8bk4ZcQ6fwLjkbvmnjZNLIMEGkkIRsrVZwn6993QkbcW0Ow2kDpN6rvmjRLYvcGHPzcS_edMD5WXiYQPrTUGUn2OC3wMzF5YjxSn9hjiVXoaLhVrw&amp;q=what+colors+do+the+affluent+or+wealthy+wear&amp;ved=1t:220175&amp;ictx=111" TargetMode="External"/><Relationship Id="rId104" Type="http://schemas.openxmlformats.org/officeDocument/2006/relationships/hyperlink" Target="https://www.google.com/search?sca_esv=69f18be9691a8a30&amp;sxsrf=APpeQnsZ8h5NUNz_zR_8XNZ7vcjsvuSTqw:1790448566823&amp;udm=vids&amp;fbs=ABfTbFVyMZGZf1hfvX9uKjN_-G8c4u0nXx4bEIpwm1lnNH832cY0rzciwbWdjW1sV3VNzLzYuTo3nXu5aMFpRQEDnJwxe7rsX2pUjKMsD_00d0L1Z8bk4ZcQ6fwLjkbvmnjZNLIMEGkkIRsrVZwn6993QkbcW0Ow2kDpN6rvmjRLYvcGHPzcS_edMD5WXiYQPrTUGUn2OC3wMzF5YjxSn9hjiVXoaLhVrw&amp;q=what+colors+do+the+affluent+or+wealthy+wear&amp;sa=X&amp;ved=2ahUKEwjv2cDW9IyXAxXZOTQIHcxTCLAQtKgLegQIFhAB" TargetMode="External"/><Relationship Id="rId105" Type="http://schemas.openxmlformats.org/officeDocument/2006/relationships/image" Target="media/image19.jpeg"/><Relationship Id="rId106" Type="http://schemas.openxmlformats.org/officeDocument/2006/relationships/hyperlink" Target="https://www.youtube.com/watch?v=AlYx_HX3nU8" TargetMode="External"/><Relationship Id="rId107" Type="http://schemas.openxmlformats.org/officeDocument/2006/relationships/image" Target="media/image20.png"/><Relationship Id="rId108" Type="http://schemas.openxmlformats.org/officeDocument/2006/relationships/image" Target="media/image21.png"/><Relationship Id="rId109" Type="http://schemas.openxmlformats.org/officeDocument/2006/relationships/image" Target="media/image20.png"/><Relationship Id="rId110" Type="http://schemas.openxmlformats.org/officeDocument/2006/relationships/image" Target="media/image20.png"/><Relationship Id="rId111" Type="http://schemas.openxmlformats.org/officeDocument/2006/relationships/image" Target="media/image20.png"/><Relationship Id="rId112" Type="http://schemas.openxmlformats.org/officeDocument/2006/relationships/image" Target="media/image22.png"/><Relationship Id="rId113" Type="http://schemas.openxmlformats.org/officeDocument/2006/relationships/image" Target="media/image23.png"/><Relationship Id="rId114" Type="http://schemas.openxmlformats.org/officeDocument/2006/relationships/image" Target="media/image23.png"/><Relationship Id="rId115" Type="http://schemas.openxmlformats.org/officeDocument/2006/relationships/image" Target="media/image24.jpeg"/><Relationship Id="rId116" Type="http://schemas.openxmlformats.org/officeDocument/2006/relationships/image" Target="media/image25.png"/><Relationship Id="rId117" Type="http://schemas.openxmlformats.org/officeDocument/2006/relationships/image" Target="media/image26.jpeg"/><Relationship Id="rId118" Type="http://schemas.openxmlformats.org/officeDocument/2006/relationships/hyperlink" Target="https://www.youtube.com/watch?v=ELwobBYlXRE" TargetMode="External"/><Relationship Id="rId119" Type="http://schemas.openxmlformats.org/officeDocument/2006/relationships/hyperlink" Target="https://www.youtube.com/watch?v=ELwobBYlXRE" TargetMode="External"/><Relationship Id="rId120" Type="http://schemas.openxmlformats.org/officeDocument/2006/relationships/hyperlink" Target="https://www.youtube.com/watch?v=ELwobBYlXRE" TargetMode="External"/><Relationship Id="rId121" Type="http://schemas.openxmlformats.org/officeDocument/2006/relationships/image" Target="media/image27.jpeg"/><Relationship Id="rId122" Type="http://schemas.openxmlformats.org/officeDocument/2006/relationships/hyperlink" Target="https://www.youtube.com/watch?v=AlYx_HX3nU8" TargetMode="External"/><Relationship Id="rId123" Type="http://schemas.openxmlformats.org/officeDocument/2006/relationships/hyperlink" Target="https://www.youtube.com/watch?v=AlYx_HX3nU8" TargetMode="External"/><Relationship Id="rId124" Type="http://schemas.openxmlformats.org/officeDocument/2006/relationships/hyperlink" Target="https://www.youtube.com/watch?v=AlYx_HX3nU8" TargetMode="External"/><Relationship Id="rId125" Type="http://schemas.openxmlformats.org/officeDocument/2006/relationships/image" Target="media/image28.jpeg"/><Relationship Id="rId126" Type="http://schemas.openxmlformats.org/officeDocument/2006/relationships/hyperlink" Target="https://www.youtube.com/watch?v=bTnS0L3RBpM" TargetMode="External"/><Relationship Id="rId127" Type="http://schemas.openxmlformats.org/officeDocument/2006/relationships/hyperlink" Target="https://www.youtube.com/watch?v=bTnS0L3RBpM" TargetMode="External"/><Relationship Id="rId128" Type="http://schemas.openxmlformats.org/officeDocument/2006/relationships/hyperlink" Target="https://www.youtube.com/watch?v=bTnS0L3RBpM" TargetMode="External"/><Relationship Id="rId129" Type="http://schemas.openxmlformats.org/officeDocument/2006/relationships/image" Target="media/image29.jpeg"/><Relationship Id="rId130" Type="http://schemas.openxmlformats.org/officeDocument/2006/relationships/hyperlink" Target="https://www.youtube.com/watch?v=rdVt3jj9AkY" TargetMode="External"/><Relationship Id="rId131" Type="http://schemas.openxmlformats.org/officeDocument/2006/relationships/hyperlink" Target="https://www.youtube.com/watch?v=rdVt3jj9AkY" TargetMode="External"/><Relationship Id="rId132" Type="http://schemas.openxmlformats.org/officeDocument/2006/relationships/hyperlink" Target="https://www.youtube.com/watch?v=rdVt3jj9AkY" TargetMode="External"/><Relationship Id="rId133" Type="http://schemas.openxmlformats.org/officeDocument/2006/relationships/image" Target="media/image30.jpeg"/><Relationship Id="rId134" Type="http://schemas.openxmlformats.org/officeDocument/2006/relationships/hyperlink" Target="https://www.google.com/search?sca_esv=69f18be9691a8a30&amp;udm=vids&amp;sxsrf=APpeQnsZ8h5NUNz_zR_8XNZ7vcjsvuSTqw:1790448566823&amp;q=what+colors+do+the+affluent+or+wealthy+wear&amp;sa=X&amp;ved=2ahUKEwjv2cDW9IyXAxXZOTQIHcxTCLAQ8ccDKAJ6BAgeEAU" TargetMode="External"/><Relationship Id="rId135" Type="http://schemas.openxmlformats.org/officeDocument/2006/relationships/hyperlink" Target="https://www.youtube.com/watch?v=3y21igOiPfY" TargetMode="External"/><Relationship Id="rId136" Type="http://schemas.openxmlformats.org/officeDocument/2006/relationships/image" Target="media/image23.png"/><Relationship Id="rId137" Type="http://schemas.openxmlformats.org/officeDocument/2006/relationships/hyperlink" Target="https://www.youtube.com/watch?v=3y21igOiPfY" TargetMode="External"/><Relationship Id="rId138" Type="http://schemas.openxmlformats.org/officeDocument/2006/relationships/hyperlink" Target="https://www.youtube.com/watch?v=3y21igOiPfY" TargetMode="External"/><Relationship Id="rId139" Type="http://schemas.openxmlformats.org/officeDocument/2006/relationships/hyperlink" Target="https://www.youtube.com/watch?v=3y21igOiPfY" TargetMode="External"/><Relationship Id="rId140" Type="http://schemas.openxmlformats.org/officeDocument/2006/relationships/image" Target="media/image31.gif"/><Relationship Id="rId141" Type="http://schemas.openxmlformats.org/officeDocument/2006/relationships/hyperlink" Target="https://www.google.com/search?sca_esv=69f18be9691a8a30&amp;sxsrf=APpeQnsZ8h5NUNz_zR_8XNZ7vcjsvuSTqw:1790448566823&amp;q=what+colors+do+the+%22affluent%22+or+wealthy+wear&amp;sa=X&amp;ved=2ahUKEwjv2cDW9IyXAxXZOTQIHcxTCLAQ5t4CegQIIBAU" TargetMode="External"/><Relationship Id="rId142" Type="http://schemas.openxmlformats.org/officeDocument/2006/relationships/hyperlink" Target="https://medium.com/@freshfitfortune/rich-colour-combinations-that-make-you-look-expensive-and-effortless-2b3f1b76839d" TargetMode="External"/><Relationship Id="rId143" Type="http://schemas.openxmlformats.org/officeDocument/2006/relationships/image" Target="media/image32.png"/><Relationship Id="rId144" Type="http://schemas.openxmlformats.org/officeDocument/2006/relationships/hyperlink" Target="https://medium.com/@freshfitfortune/rich-colour-combinations-that-make-you-look-expensive-and-effortless-2b3f1b76839d" TargetMode="External"/><Relationship Id="rId145" Type="http://schemas.openxmlformats.org/officeDocument/2006/relationships/hyperlink" Target="https://medium.com/@freshfitfortune/rich-colour-combinations-that-make-you-look-expensive-and-effortless-2b3f1b76839d" TargetMode="External"/><Relationship Id="rId146" Type="http://schemas.openxmlformats.org/officeDocument/2006/relationships/hyperlink" Target="https://medium.com/@freshfitfortune/rich-colour-combinations-that-make-you-look-expensive-and-effortless-2b3f1b76839d" TargetMode="External"/><Relationship Id="rId147" Type="http://schemas.openxmlformats.org/officeDocument/2006/relationships/hyperlink" Target="https://www.whowhatwear.com/fashion/trends/sophisticated-color-palette" TargetMode="External"/><Relationship Id="rId148" Type="http://schemas.openxmlformats.org/officeDocument/2006/relationships/image" Target="media/image33.png"/><Relationship Id="rId149" Type="http://schemas.openxmlformats.org/officeDocument/2006/relationships/hyperlink" Target="https://www.whowhatwear.com/fashion/trends/sophisticated-color-palette" TargetMode="External"/><Relationship Id="rId150" Type="http://schemas.openxmlformats.org/officeDocument/2006/relationships/hyperlink" Target="https://www.whowhatwear.com/fashion/trends/sophisticated-color-palette" TargetMode="External"/><Relationship Id="rId151" Type="http://schemas.openxmlformats.org/officeDocument/2006/relationships/hyperlink" Target="https://www.whowhatwear.com/fashion/trends/sophisticated-color-palette" TargetMode="External"/><Relationship Id="rId152" Type="http://schemas.openxmlformats.org/officeDocument/2006/relationships/hyperlink" Target="https://www.google.com/search?sca_esv=69f18be9691a8a30&amp;sxsrf=APpeQnsZ8h5NUNz_zR_8XNZ7vcjsvuSTqw:1790448566823&amp;q=what+colors+do+the+%22affluent%22+or+wealthy+wear&amp;sa=X&amp;ved=2ahUKEwjv2cDW9IyXAxXZOTQIHcxTCLAQ5t4CegQINxAB" TargetMode="External"/><Relationship Id="rId153" Type="http://schemas.openxmlformats.org/officeDocument/2006/relationships/hyperlink" Target="https://www.reddit.com/r/answers/comments/1pvm8vs/do_wealthy_people_avoid_wearing_the_color_brown/" TargetMode="External"/><Relationship Id="rId154" Type="http://schemas.openxmlformats.org/officeDocument/2006/relationships/image" Target="media/image34.png"/><Relationship Id="rId155" Type="http://schemas.openxmlformats.org/officeDocument/2006/relationships/hyperlink" Target="https://www.reddit.com/r/answers/comments/1pvm8vs/do_wealthy_people_avoid_wearing_the_color_brown/" TargetMode="External"/><Relationship Id="rId156" Type="http://schemas.openxmlformats.org/officeDocument/2006/relationships/hyperlink" Target="https://www.reddit.com/r/answers/comments/1pvm8vs/do_wealthy_people_avoid_wearing_the_color_brown/" TargetMode="External"/><Relationship Id="rId157" Type="http://schemas.openxmlformats.org/officeDocument/2006/relationships/hyperlink" Target="https://www.reddit.com/r/answers/comments/1pvm8vs/do_wealthy_people_avoid_wearing_the_color_brown/" TargetMode="External"/><Relationship Id="rId158" Type="http://schemas.openxmlformats.org/officeDocument/2006/relationships/hyperlink" Target="https://www.reddit.com/r/answers/comments/1pvm8vs/do_wealthy_people_avoid_wearing_the_color_brown/" TargetMode="External"/><Relationship Id="rId159" Type="http://schemas.openxmlformats.org/officeDocument/2006/relationships/hyperlink" Target="https://www.reddit.com/r/answers/comments/1pvm8vs/do_wealthy_people_avoid_wearing_the_color_brown/" TargetMode="External"/><Relationship Id="rId160" Type="http://schemas.openxmlformats.org/officeDocument/2006/relationships/hyperlink" Target="https://www.reddit.com/r/answers/comments/1pvm8vs/do_wealthy_people_avoid_wearing_the_color_brown/nvx70yt/" TargetMode="External"/><Relationship Id="rId161" Type="http://schemas.openxmlformats.org/officeDocument/2006/relationships/hyperlink" Target="https://www.reddit.com/r/answers/comments/1pvm8vs/do_wealthy_people_avoid_wearing_the_color_brown/nvx6j4z/" TargetMode="External"/><Relationship Id="rId162" Type="http://schemas.openxmlformats.org/officeDocument/2006/relationships/hyperlink" Target="https://www.reddit.com/r/answers/comments/1pvm8vs/do_wealthy_people_avoid_wearing_the_color_brown/nvx63om/" TargetMode="External"/><Relationship Id="rId163" Type="http://schemas.openxmlformats.org/officeDocument/2006/relationships/hyperlink" Target="https://www.quora.com/Is-there-something-about-wearing-all-white-that-makes-people-look-rich" TargetMode="External"/><Relationship Id="rId164" Type="http://schemas.openxmlformats.org/officeDocument/2006/relationships/image" Target="media/image35.png"/><Relationship Id="rId165" Type="http://schemas.openxmlformats.org/officeDocument/2006/relationships/hyperlink" Target="https://www.quora.com/Is-there-something-about-wearing-all-white-that-makes-people-look-rich" TargetMode="External"/><Relationship Id="rId166" Type="http://schemas.openxmlformats.org/officeDocument/2006/relationships/hyperlink" Target="https://www.quora.com/Is-there-something-about-wearing-all-white-that-makes-people-look-rich" TargetMode="External"/><Relationship Id="rId167" Type="http://schemas.openxmlformats.org/officeDocument/2006/relationships/hyperlink" Target="https://www.quora.com/Is-there-something-about-wearing-all-white-that-makes-people-look-rich" TargetMode="External"/><Relationship Id="rId168" Type="http://schemas.openxmlformats.org/officeDocument/2006/relationships/hyperlink" Target="https://www.quora.com/Is-there-something-about-wearing-all-white-that-makes-people-look-rich" TargetMode="External"/><Relationship Id="rId169" Type="http://schemas.openxmlformats.org/officeDocument/2006/relationships/hyperlink" Target="https://www.quora.com/What-color-is-wealthy-color-scheme" TargetMode="External"/><Relationship Id="rId170" Type="http://schemas.openxmlformats.org/officeDocument/2006/relationships/image" Target="media/image35.png"/><Relationship Id="rId171" Type="http://schemas.openxmlformats.org/officeDocument/2006/relationships/hyperlink" Target="https://www.quora.com/What-color-is-wealthy-color-scheme" TargetMode="External"/><Relationship Id="rId172" Type="http://schemas.openxmlformats.org/officeDocument/2006/relationships/hyperlink" Target="https://www.quora.com/What-color-is-wealthy-color-scheme" TargetMode="External"/><Relationship Id="rId173" Type="http://schemas.openxmlformats.org/officeDocument/2006/relationships/hyperlink" Target="https://www.quora.com/What-color-is-wealthy-color-scheme" TargetMode="External"/><Relationship Id="rId174" Type="http://schemas.openxmlformats.org/officeDocument/2006/relationships/hyperlink" Target="https://www.quora.com/What-color-is-wealthy-color-scheme" TargetMode="External"/><Relationship Id="rId175" Type="http://schemas.openxmlformats.org/officeDocument/2006/relationships/hyperlink" Target="https://www.google.com/search?q=what+colors+do+the+affluent+or+wealthy+wear&amp;sca_esv=69f18be9691a8a30&amp;sxsrf=APpeQnsZ8h5NUNz_zR_8XNZ7vcjsvuSTqw:1790448566823&amp;udm=forums&amp;sa=X&amp;ved=2ahUKEwjv2cDW9IyXAxXZOTQIHcxTCLAQ8poLegQIOxAE" TargetMode="External"/><Relationship Id="rId176" Type="http://schemas.openxmlformats.org/officeDocument/2006/relationships/hyperlink" Target="https://www.reddit.com/r/questions/comments/1fsgsqa/why_do_rich_people_always_wear_white/" TargetMode="External"/><Relationship Id="rId177" Type="http://schemas.openxmlformats.org/officeDocument/2006/relationships/image" Target="media/image34.png"/><Relationship Id="rId178" Type="http://schemas.openxmlformats.org/officeDocument/2006/relationships/hyperlink" Target="https://www.reddit.com/r/questions/comments/1fsgsqa/why_do_rich_people_always_wear_white/" TargetMode="External"/><Relationship Id="rId179" Type="http://schemas.openxmlformats.org/officeDocument/2006/relationships/hyperlink" Target="https://www.reddit.com/r/questions/comments/1fsgsqa/why_do_rich_people_always_wear_white/" TargetMode="External"/><Relationship Id="rId180" Type="http://schemas.openxmlformats.org/officeDocument/2006/relationships/hyperlink" Target="https://www.reddit.com/r/questions/comments/1fsgsqa/why_do_rich_people_always_wear_white/" TargetMode="External"/><Relationship Id="rId181" Type="http://schemas.openxmlformats.org/officeDocument/2006/relationships/hyperlink" Target="https://www.reddit.com/r/questions/comments/1fsgsqa/why_do_rich_people_always_wear_white/lpkluf0/" TargetMode="External"/><Relationship Id="rId182" Type="http://schemas.openxmlformats.org/officeDocument/2006/relationships/hyperlink" Target="https://www.reddit.com/r/AskWomenOver30/comments/1147mg9/how_to_appear_highend_and_wealthy_through_your/" TargetMode="External"/><Relationship Id="rId183" Type="http://schemas.openxmlformats.org/officeDocument/2006/relationships/hyperlink" Target="https://www.reddit.com/r/answers/comments/1pvm8vs/do_wealthy_people_avoid_wearing_the_color_brown/" TargetMode="External"/><Relationship Id="rId184" Type="http://schemas.openxmlformats.org/officeDocument/2006/relationships/hyperlink" Target="https://www.google.com/search?q=what+colors+do+the+affluent+or+wealthy+wear+site:www.reddit.com&amp;sca_esv=69f18be9691a8a30&amp;sxsrf=APpeQnsZ8h5NUNz_zR_8XNZ7vcjsvuSTqw:1790448566823&amp;sa=X&amp;ved=2ahUKEwjv2cDW9IyXAxXZOTQIHcxTCLAQrQIoAnoECC4QAw" TargetMode="External"/><Relationship Id="rId185" Type="http://schemas.openxmlformats.org/officeDocument/2006/relationships/hyperlink" Target="https://www.pinterest.com/ideas/rich-people-color-palette/911928190561/" TargetMode="External"/><Relationship Id="rId186" Type="http://schemas.openxmlformats.org/officeDocument/2006/relationships/image" Target="media/image36.png"/><Relationship Id="rId187" Type="http://schemas.openxmlformats.org/officeDocument/2006/relationships/hyperlink" Target="https://www.pinterest.com/ideas/rich-people-color-palette/911928190561/" TargetMode="External"/><Relationship Id="rId188" Type="http://schemas.openxmlformats.org/officeDocument/2006/relationships/hyperlink" Target="https://www.pinterest.com/ideas/rich-people-color-palette/911928190561/" TargetMode="External"/><Relationship Id="rId189" Type="http://schemas.openxmlformats.org/officeDocument/2006/relationships/hyperlink" Target="https://www.pinterest.com/ideas/rich-people-color-palette/911928190561/" TargetMode="External"/><Relationship Id="rId190" Type="http://schemas.openxmlformats.org/officeDocument/2006/relationships/hyperlink" Target="https://www.google.com/search?sca_esv=69f18be9691a8a30&amp;sxsrf=APpeQnsZ8h5NUNz_zR_8XNZ7vcjsvuSTqw:1790448566823&amp;q=what+colors+do+the+%22affluent%22+or+wealthy+wear&amp;sa=X&amp;ved=2ahUKEwjv2cDW9IyXAxXZOTQIHcxTCLAQ5t4CegQIOBAB" TargetMode="External"/><Relationship Id="rId191" Type="http://schemas.openxmlformats.org/officeDocument/2006/relationships/hyperlink" Target="https://lovau.com/blogs/news/the-psychology-of-color-in-old-money-fashion?srsltid=AU7gw4Uo2Wk-KWZVdpwnNBlfc8eiaFCVPXYRdHVBq64fSDUqqSrBa4BS" TargetMode="External"/><Relationship Id="rId192" Type="http://schemas.openxmlformats.org/officeDocument/2006/relationships/image" Target="media/image37.png"/><Relationship Id="rId193" Type="http://schemas.openxmlformats.org/officeDocument/2006/relationships/hyperlink" Target="https://lovau.com/blogs/news/the-psychology-of-color-in-old-money-fashion?srsltid=AU7gw4Uo2Wk-KWZVdpwnNBlfc8eiaFCVPXYRdHVBq64fSDUqqSrBa4BS" TargetMode="External"/><Relationship Id="rId194" Type="http://schemas.openxmlformats.org/officeDocument/2006/relationships/hyperlink" Target="https://lovau.com/blogs/news/the-psychology-of-color-in-old-money-fashion?srsltid=AU7gw4Uo2Wk-KWZVdpwnNBlfc8eiaFCVPXYRdHVBq64fSDUqqSrBa4BS" TargetMode="External"/><Relationship Id="rId195" Type="http://schemas.openxmlformats.org/officeDocument/2006/relationships/hyperlink" Target="https://lovau.com/blogs/news/the-psychology-of-color-in-old-money-fashion?srsltid=AU7gw4Uo2Wk-KWZVdpwnNBlfc8eiaFCVPXYRdHVBq64fSDUqqSrBa4BS" TargetMode="External"/><Relationship Id="rId196" Type="http://schemas.openxmlformats.org/officeDocument/2006/relationships/hyperlink" Target="https://www.quora.com/Why-do-rich-people-prefer-to-wear-white-or-black" TargetMode="External"/><Relationship Id="rId197" Type="http://schemas.openxmlformats.org/officeDocument/2006/relationships/image" Target="media/image35.png"/><Relationship Id="rId198" Type="http://schemas.openxmlformats.org/officeDocument/2006/relationships/hyperlink" Target="https://www.quora.com/Why-do-rich-people-prefer-to-wear-white-or-black" TargetMode="External"/><Relationship Id="rId199" Type="http://schemas.openxmlformats.org/officeDocument/2006/relationships/hyperlink" Target="https://www.quora.com/Why-do-rich-people-prefer-to-wear-white-or-black" TargetMode="External"/><Relationship Id="rId200" Type="http://schemas.openxmlformats.org/officeDocument/2006/relationships/hyperlink" Target="https://www.quora.com/Why-do-rich-people-prefer-to-wear-white-or-black" TargetMode="External"/><Relationship Id="rId201" Type="http://schemas.openxmlformats.org/officeDocument/2006/relationships/hyperlink" Target="https://www.quora.com/Why-do-rich-people-prefer-to-wear-white-or-black?top_ans=168552615" TargetMode="External"/><Relationship Id="rId202" Type="http://schemas.openxmlformats.org/officeDocument/2006/relationships/hyperlink" Target="https://www.quora.com/Is-there-something-about-wearing-all-white-that-makes-people-look-rich" TargetMode="External"/><Relationship Id="rId203" Type="http://schemas.openxmlformats.org/officeDocument/2006/relationships/hyperlink" Target="https://www.quora.com/What-brands-do-you-have-to-wear-to-be-considered-rich" TargetMode="External"/><Relationship Id="rId204" Type="http://schemas.openxmlformats.org/officeDocument/2006/relationships/hyperlink" Target="https://www.google.com/search?q=what+colors+do+the+affluent+or+wealthy+wear+site:www.quora.com&amp;sca_esv=69f18be9691a8a30&amp;sxsrf=APpeQnsZ8h5NUNz_zR_8XNZ7vcjsvuSTqw:1790448566823&amp;sa=X&amp;ved=2ahUKEwjv2cDW9IyXAxXZOTQIHcxTCLAQrQIoAnoECCoQAw" TargetMode="External"/><Relationship Id="rId205" Type="http://schemas.openxmlformats.org/officeDocument/2006/relationships/hyperlink" Target="https://www.google.com/search?sca_esv=69f18be9691a8a30&amp;sxsrf=APpeQnsZ8h5NUNz_zR_8XNZ7vcjsvuSTqw:1790448566823&amp;q=What+colors+do+the+affluent+or+wealthy+wear+men&amp;sa=X&amp;ved=2ahUKEwjv2cDW9IyXAxXZOTQIHcxTCLAQ1QJ6BAhIEAE" TargetMode="External"/><Relationship Id="rId206" Type="http://schemas.openxmlformats.org/officeDocument/2006/relationships/hyperlink" Target="https://www.google.com/search?sca_esv=69f18be9691a8a30&amp;sxsrf=APpeQnsZ8h5NUNz_zR_8XNZ7vcjsvuSTqw:1790448566823&amp;q=What+colors+do+the+affluent+or+wealthy+wear+female&amp;sa=X&amp;ved=2ahUKEwjv2cDW9IyXAxXZOTQIHcxTCLAQ1QJ6BAhHEAE" TargetMode="External"/><Relationship Id="rId207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10&amp;sa=N&amp;sstk=AS6-VmJ_swtG-ZcuaHoWLZi1m3-ysyphlfGCPVGETy35Sjzlj6g8-IKumsMEdo5ScMOsy21IvUl0i5aKhcVicKrcc8yg3jG5DWInhg&amp;ved=2ahUKEwjv2cDW9IyXAxXZOTQIHcxTCLAQ8tMDegQIQxAE" TargetMode="External"/><Relationship Id="rId208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20&amp;sa=N&amp;sstk=AS6-VmJ_swtG-ZcuaHoWLZi1m3-ysyphlfGCPVGETy35Sjzlj6g8-IKumsMEdo5ScMOsy21IvUl0i5aKhcVicKrcc8yg3jG5DWInhg&amp;ved=2ahUKEwjv2cDW9IyXAxXZOTQIHcxTCLAQ8tMDegQIQxAG" TargetMode="External"/><Relationship Id="rId209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30&amp;sa=N&amp;sstk=AS6-VmJ_swtG-ZcuaHoWLZi1m3-ysyphlfGCPVGETy35Sjzlj6g8-IKumsMEdo5ScMOsy21IvUl0i5aKhcVicKrcc8yg3jG5DWInhg&amp;ved=2ahUKEwjv2cDW9IyXAxXZOTQIHcxTCLAQ8tMDegQIQxAI" TargetMode="External"/><Relationship Id="rId210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40&amp;sa=N&amp;sstk=AS6-VmJ_swtG-ZcuaHoWLZi1m3-ysyphlfGCPVGETy35Sjzlj6g8-IKumsMEdo5ScMOsy21IvUl0i5aKhcVicKrcc8yg3jG5DWInhg&amp;ved=2ahUKEwjv2cDW9IyXAxXZOTQIHcxTCLAQ8tMDegQIQxAK" TargetMode="External"/><Relationship Id="rId211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50&amp;sa=N&amp;sstk=AS6-VmJ_swtG-ZcuaHoWLZi1m3-ysyphlfGCPVGETy35Sjzlj6g8-IKumsMEdo5ScMOsy21IvUl0i5aKhcVicKrcc8yg3jG5DWInhg&amp;ved=2ahUKEwjv2cDW9IyXAxXZOTQIHcxTCLAQ8tMDegQIQxAM" TargetMode="External"/><Relationship Id="rId212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60&amp;sa=N&amp;sstk=AS6-VmJ_swtG-ZcuaHoWLZi1m3-ysyphlfGCPVGETy35Sjzlj6g8-IKumsMEdo5ScMOsy21IvUl0i5aKhcVicKrcc8yg3jG5DWInhg&amp;ved=2ahUKEwjv2cDW9IyXAxXZOTQIHcxTCLAQ8tMDegQIQxAO" TargetMode="External"/><Relationship Id="rId213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70&amp;sa=N&amp;sstk=AS6-VmJ_swtG-ZcuaHoWLZi1m3-ysyphlfGCPVGETy35Sjzlj6g8-IKumsMEdo5ScMOsy21IvUl0i5aKhcVicKrcc8yg3jG5DWInhg&amp;ved=2ahUKEwjv2cDW9IyXAxXZOTQIHcxTCLAQ8tMDegQIQxAQ" TargetMode="External"/><Relationship Id="rId214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80&amp;sa=N&amp;sstk=AS6-VmJ_swtG-ZcuaHoWLZi1m3-ysyphlfGCPVGETy35Sjzlj6g8-IKumsMEdo5ScMOsy21IvUl0i5aKhcVicKrcc8yg3jG5DWInhg&amp;ved=2ahUKEwjv2cDW9IyXAxXZOTQIHcxTCLAQ8tMDegQIQxAS" TargetMode="External"/><Relationship Id="rId215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90&amp;sa=N&amp;sstk=AS6-VmJ_swtG-ZcuaHoWLZi1m3-ysyphlfGCPVGETy35Sjzlj6g8-IKumsMEdo5ScMOsy21IvUl0i5aKhcVicKrcc8yg3jG5DWInhg&amp;ved=2ahUKEwjv2cDW9IyXAxXZOTQIHcxTCLAQ8tMDegQIQxAU" TargetMode="External"/><Relationship Id="rId216" Type="http://schemas.openxmlformats.org/officeDocument/2006/relationships/hyperlink" Target="https://www.google.com/search?q=what+colors+do+the+affluent+or+wealthy+wear&amp;sca_esv=69f18be9691a8a30&amp;sxsrf=APpeQnsZ8h5NUNz_zR_8XNZ7vcjsvuSTqw:1790448566823&amp;ei=thO4au-mMdnz0PEPzKehgAs&amp;start=10&amp;sa=N&amp;sstk=AS6-VmJ_swtG-ZcuaHoWLZi1m3-ysyphlfGCPVGETy35Sjzlj6g8-IKumsMEdo5ScMOsy21IvUl0i5aKhcVicKrcc8yg3jG5DWInhg&amp;ved=2ahUKEwjv2cDW9IyXAxXZOTQIHcxTCLAQ8NMDegQIQxAW" TargetMode="External"/><Relationship Id="rId217" Type="http://schemas.openxmlformats.org/officeDocument/2006/relationships/hyperlink" Target="https://www.google.com/search?q=what+colors+do+the+affluent+or+wealthy+wear&amp;oq=what+colors+do+the+affluent+or+wealthy+wear&amp;gs_lcrp=EgZjaHJvbWUyBggAEEUYOdIBCjQzNzAzajBqMTWoAgiwAgE&amp;sourceid=chrome&amp;source=chrome.rb&amp;ie=UTF-8&amp;peek_pws=0&amp;sxsrf=APpeQnsZ8h5NUNz_zR_8XNZ7vcjsvuSTqw:1790448566823" TargetMode="External"/><Relationship Id="rId218" Type="http://schemas.openxmlformats.org/officeDocument/2006/relationships/hyperlink" Target="https://www.google.com/search?q=what+colors+do+the+affluent+or+wealthy+wear&amp;oq=what+colors+do+the+affluent+or+wealthy+wear&amp;gs_lcrp=EgZjaHJvbWUyBggAEEUYOdIBCjQzNzAzajBqMTWoAgiwAgE&amp;sourceid=chrome&amp;source=chrome.rb&amp;ie=UTF-8" TargetMode="External"/><Relationship Id="rId219" Type="http://schemas.openxmlformats.org/officeDocument/2006/relationships/hyperlink" Target="https://www.google.com/search?q=what+colors+do+the+affluent+or+wealthy+wear&amp;oq=what+colors+do+the+affluent+or+wealthy+wear&amp;gs_lcrp=EgZjaHJvbWUyBggAEEUYOdIBCjQzNzAzajBqMTWoAgiwAgE&amp;sourceid=chrome&amp;source=chrome.rb&amp;ie=UTF-8" TargetMode="External"/><Relationship Id="rId220" Type="http://schemas.openxmlformats.org/officeDocument/2006/relationships/hyperlink" Target="https://support.google.com/websearch/?p=ws_results_help&amp;hl=en&amp;fg=1" TargetMode="External"/><Relationship Id="rId221" Type="http://schemas.openxmlformats.org/officeDocument/2006/relationships/hyperlink" Target="https://www.google.com/search?q=what+colors+do+the+affluent+or+wealthy+wear&amp;oq=what+colors+do+the+affluent+or+wealthy+wear&amp;gs_lcrp=EgZjaHJvbWUyBggAEEUYOdIBCjQzNzAzajBqMTWoAgiwAgE&amp;sourceid=chrome&amp;source=chrome.rb&amp;ie=UTF-8" TargetMode="External"/><Relationship Id="rId222" Type="http://schemas.openxmlformats.org/officeDocument/2006/relationships/hyperlink" Target="https://policies.google.com/privacy?hl=en&amp;fg=1" TargetMode="External"/><Relationship Id="rId223" Type="http://schemas.openxmlformats.org/officeDocument/2006/relationships/hyperlink" Target="https://policies.google.com/terms?hl=en&amp;fg=1" TargetMode="External"/><Relationship Id="rId224" Type="http://schemas.openxmlformats.org/officeDocument/2006/relationships/numbering" Target="numbering.xml"/><Relationship Id="rId225" Type="http://schemas.openxmlformats.org/officeDocument/2006/relationships/fontTable" Target="fontTable.xml"/><Relationship Id="rId226" Type="http://schemas.openxmlformats.org/officeDocument/2006/relationships/settings" Target="settings.xml"/><Relationship Id="rId227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business letter sans-serif</Template>
  <TotalTime>774</TotalTime>
  <Application>LibreOffice/26.2.6.3$Linux_X86_64 LibreOffice_project/620$Build-3</Application>
  <AppVersion>15.0000</AppVersion>
  <Pages>22</Pages>
  <Words>2283</Words>
  <Characters>11766</Characters>
  <CharactersWithSpaces>13756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2026-09-26T10:34:36Z</dcterms:created>
  <dc:creator/>
  <dc:description>Modern business letter with sans-serif font </dc:description>
  <dc:language>en-US</dc:language>
  <cp:lastModifiedBy/>
  <dcterms:modified xsi:type="dcterms:W3CDTF">2026-09-27T01:47:37Z</dcterms:modified>
  <cp:revision>4</cp:revision>
  <dc:subject/>
  <dc:title>Modern business letter sans-serif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